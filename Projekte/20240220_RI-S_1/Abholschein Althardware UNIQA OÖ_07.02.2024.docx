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4A987" w14:textId="5676E27E" w:rsidR="00AD3D7A" w:rsidRDefault="00730822">
      <w:pPr>
        <w:framePr w:hSpace="180" w:wrap="auto" w:vAnchor="text" w:hAnchor="page" w:x="8542" w:y="147"/>
        <w:rPr>
          <w:rFonts w:ascii="Arial" w:hAnsi="Arial"/>
          <w:b/>
          <w:noProof/>
        </w:rPr>
      </w:pPr>
      <w:r>
        <w:rPr>
          <w:rFonts w:ascii="Arial" w:hAnsi="Arial"/>
          <w:b/>
          <w:noProof/>
        </w:rPr>
        <w:drawing>
          <wp:inline distT="0" distB="0" distL="0" distR="0" wp14:anchorId="46760109" wp14:editId="5F4E35E8">
            <wp:extent cx="1438275" cy="657225"/>
            <wp:effectExtent l="0" t="0" r="0" b="0"/>
            <wp:docPr id="1" name="Bild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53AC" w14:textId="77777777" w:rsidR="00AD3D7A" w:rsidRDefault="00AD3D7A">
      <w:pPr>
        <w:rPr>
          <w:rFonts w:ascii="Arial" w:hAnsi="Arial"/>
          <w:b/>
          <w:noProof/>
        </w:rPr>
      </w:pPr>
    </w:p>
    <w:p w14:paraId="47CEA6BB" w14:textId="77777777" w:rsidR="00AD3D7A" w:rsidRDefault="00AD3D7A">
      <w:pPr>
        <w:rPr>
          <w:rFonts w:ascii="Arial" w:hAnsi="Arial"/>
          <w:b/>
        </w:rPr>
      </w:pPr>
    </w:p>
    <w:p w14:paraId="5DDF2514" w14:textId="77777777" w:rsidR="00AD3D7A" w:rsidRDefault="00AD3D7A">
      <w:pPr>
        <w:rPr>
          <w:rFonts w:ascii="Arial" w:hAnsi="Arial"/>
          <w:b/>
        </w:rPr>
      </w:pPr>
    </w:p>
    <w:p w14:paraId="549E659A" w14:textId="77777777" w:rsidR="00AD3D7A" w:rsidRDefault="00AD3D7A">
      <w:pPr>
        <w:rPr>
          <w:rFonts w:ascii="Arial" w:hAnsi="Arial"/>
          <w:b/>
        </w:rPr>
      </w:pPr>
    </w:p>
    <w:p w14:paraId="5BACB004" w14:textId="77777777" w:rsidR="00AD3D7A" w:rsidRDefault="00AD3D7A">
      <w:pPr>
        <w:pStyle w:val="berschrift1"/>
      </w:pPr>
    </w:p>
    <w:p w14:paraId="0AE978F3" w14:textId="6CBC57A5" w:rsidR="00AD3D7A" w:rsidRDefault="00730822">
      <w:pPr>
        <w:jc w:val="right"/>
        <w:rPr>
          <w:rFonts w:ascii="Arial" w:hAnsi="Arial"/>
          <w:b/>
          <w:i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3812902F" wp14:editId="0F05CDFF">
                <wp:simplePos x="0" y="0"/>
                <wp:positionH relativeFrom="column">
                  <wp:posOffset>-21590</wp:posOffset>
                </wp:positionH>
                <wp:positionV relativeFrom="paragraph">
                  <wp:posOffset>407670</wp:posOffset>
                </wp:positionV>
                <wp:extent cx="6172200" cy="533400"/>
                <wp:effectExtent l="0" t="0" r="0" b="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5334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B4568" w14:textId="77777777" w:rsidR="00AD3D7A" w:rsidRDefault="00ED6581" w:rsidP="00ED6581">
                            <w:pPr>
                              <w:pStyle w:val="berschrift2"/>
                              <w:ind w:left="4248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 xml:space="preserve">Abholschein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12902F" id="Rectangle 3" o:spid="_x0000_s1026" style="position:absolute;left:0;text-align:left;margin-left:-1.7pt;margin-top:32.1pt;width:486pt;height:4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" o:allowincell="f" fillcolor="yellow">
                <v:textbox inset="0,0,0,0">
                  <w:txbxContent>
                    <w:p w14:paraId="55BB4568" w14:textId="77777777" w:rsidR="00AD3D7A" w:rsidRDefault="00ED6581" w:rsidP="00ED6581">
                      <w:pPr>
                        <w:pStyle w:val="berschrift2"/>
                        <w:ind w:left="4248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 xml:space="preserve">Abholschein </w:t>
                      </w:r>
                    </w:p>
                  </w:txbxContent>
                </v:textbox>
              </v:rect>
            </w:pict>
          </mc:Fallback>
        </mc:AlternateContent>
      </w:r>
      <w:r w:rsidR="00AD3D7A">
        <w:rPr>
          <w:rFonts w:ascii="Arial" w:hAnsi="Arial"/>
          <w:b/>
          <w:sz w:val="48"/>
          <w:u w:val="single"/>
        </w:rPr>
        <w:br/>
      </w:r>
    </w:p>
    <w:p w14:paraId="39D1C08B" w14:textId="77777777" w:rsidR="00AD3D7A" w:rsidRDefault="00AD3D7A">
      <w:pPr>
        <w:rPr>
          <w:rFonts w:ascii="Arial" w:hAnsi="Arial"/>
        </w:rPr>
      </w:pPr>
    </w:p>
    <w:p w14:paraId="3ED46C2A" w14:textId="77777777" w:rsidR="00AD3D7A" w:rsidRDefault="00AD3D7A">
      <w:pPr>
        <w:rPr>
          <w:rFonts w:ascii="Arial" w:hAnsi="Arial"/>
        </w:rPr>
      </w:pPr>
    </w:p>
    <w:p w14:paraId="76464EA9" w14:textId="32314D6E" w:rsidR="00AD3D7A" w:rsidRDefault="00730822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B3233B7" wp14:editId="0FA11863">
                <wp:simplePos x="0" y="0"/>
                <wp:positionH relativeFrom="column">
                  <wp:posOffset>2874010</wp:posOffset>
                </wp:positionH>
                <wp:positionV relativeFrom="paragraph">
                  <wp:posOffset>13335</wp:posOffset>
                </wp:positionV>
                <wp:extent cx="0" cy="1447800"/>
                <wp:effectExtent l="0" t="0" r="0" b="0"/>
                <wp:wrapNone/>
                <wp:docPr id="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361B524" id="Line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3pt,1.05pt" to="226.3pt,1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RmYEwIAACo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" o:allowincell="f"/>
            </w:pict>
          </mc:Fallback>
        </mc:AlternateContent>
      </w:r>
    </w:p>
    <w:p w14:paraId="0244AD92" w14:textId="77777777" w:rsidR="0014743D" w:rsidRDefault="00AD3D7A" w:rsidP="0014743D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rFonts w:ascii="Arial" w:hAnsi="Arial"/>
          <w:b/>
        </w:rPr>
        <w:t xml:space="preserve">  </w:t>
      </w:r>
      <w:r w:rsidR="00CD36B0">
        <w:rPr>
          <w:rFonts w:ascii="Arial" w:hAnsi="Arial"/>
          <w:b/>
        </w:rPr>
        <w:t>EMPFÄNGER</w:t>
      </w:r>
      <w:r w:rsidR="0014743D">
        <w:rPr>
          <w:rFonts w:ascii="Arial" w:hAnsi="Arial"/>
          <w:b/>
        </w:rPr>
        <w:t>:</w:t>
      </w:r>
      <w:r w:rsidR="0014743D">
        <w:rPr>
          <w:rFonts w:ascii="Arial" w:hAnsi="Arial"/>
          <w:b/>
        </w:rPr>
        <w:tab/>
      </w:r>
      <w:r w:rsidR="00CD36B0">
        <w:rPr>
          <w:rFonts w:ascii="Arial" w:hAnsi="Arial"/>
          <w:b/>
        </w:rPr>
        <w:tab/>
      </w:r>
      <w:r w:rsidR="00CD36B0">
        <w:rPr>
          <w:rFonts w:ascii="Arial" w:hAnsi="Arial"/>
          <w:b/>
        </w:rPr>
        <w:tab/>
      </w:r>
      <w:r w:rsidR="00CD36B0">
        <w:rPr>
          <w:rFonts w:ascii="Arial" w:hAnsi="Arial"/>
          <w:b/>
        </w:rPr>
        <w:tab/>
      </w:r>
      <w:r w:rsidR="00CD36B0">
        <w:rPr>
          <w:rFonts w:ascii="Arial" w:hAnsi="Arial"/>
          <w:b/>
        </w:rPr>
        <w:tab/>
        <w:t xml:space="preserve"> ABSENDER:</w:t>
      </w:r>
    </w:p>
    <w:p w14:paraId="1FC37D67" w14:textId="5EBEB5B4" w:rsidR="0014743D" w:rsidRDefault="00730822" w:rsidP="0014743D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FF6C8C1" wp14:editId="1EAC9AE3">
                <wp:simplePos x="0" y="0"/>
                <wp:positionH relativeFrom="column">
                  <wp:posOffset>3178810</wp:posOffset>
                </wp:positionH>
                <wp:positionV relativeFrom="paragraph">
                  <wp:posOffset>154940</wp:posOffset>
                </wp:positionV>
                <wp:extent cx="2743200" cy="914400"/>
                <wp:effectExtent l="0" t="0" r="0" b="0"/>
                <wp:wrapNone/>
                <wp:docPr id="1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BCB41" w14:textId="77777777" w:rsidR="0014743D" w:rsidRPr="0014743D" w:rsidRDefault="0014743D" w:rsidP="0014743D">
                            <w:pPr>
                              <w:rPr>
                                <w:rFonts w:ascii="Arial" w:hAnsi="Arial"/>
                                <w:b/>
                                <w:sz w:val="18"/>
                                <w:lang w:val="en-US"/>
                              </w:rPr>
                            </w:pPr>
                            <w:r w:rsidRPr="0014743D">
                              <w:rPr>
                                <w:rFonts w:ascii="Arial" w:hAnsi="Arial"/>
                                <w:b/>
                                <w:sz w:val="18"/>
                                <w:lang w:val="en-US"/>
                              </w:rPr>
                              <w:t xml:space="preserve"> Raiffeisen Informatik Technical Services GmbH</w:t>
                            </w:r>
                          </w:p>
                          <w:p w14:paraId="77614FA1" w14:textId="77777777" w:rsidR="006A70D1" w:rsidRDefault="006A70D1" w:rsidP="0014743D">
                            <w:pPr>
                              <w:rPr>
                                <w:rFonts w:ascii="Arial" w:hAnsi="Arial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6B38DD94" w14:textId="77777777" w:rsidR="0014743D" w:rsidRPr="00A3771B" w:rsidRDefault="0014743D" w:rsidP="0014743D">
                            <w:pPr>
                              <w:rPr>
                                <w:rFonts w:ascii="Arial" w:hAnsi="Arial"/>
                                <w:sz w:val="18"/>
                              </w:rPr>
                            </w:pPr>
                            <w:r w:rsidRPr="00494209">
                              <w:rPr>
                                <w:rFonts w:ascii="Arial" w:hAnsi="Arial"/>
                                <w:sz w:val="18"/>
                                <w:lang w:val="en-US"/>
                              </w:rPr>
                              <w:t xml:space="preserve"> c/o UNIQA Vers. </w:t>
                            </w:r>
                            <w:r w:rsidRPr="00A3771B">
                              <w:rPr>
                                <w:rFonts w:ascii="Arial" w:hAnsi="Arial"/>
                                <w:sz w:val="18"/>
                              </w:rPr>
                              <w:t>AG</w:t>
                            </w:r>
                          </w:p>
                          <w:p w14:paraId="7F996DF9" w14:textId="77777777" w:rsidR="0014743D" w:rsidRPr="00A3771B" w:rsidRDefault="0014743D" w:rsidP="0014743D">
                            <w:pPr>
                              <w:rPr>
                                <w:rFonts w:ascii="Arial" w:hAnsi="Arial"/>
                                <w:sz w:val="18"/>
                              </w:rPr>
                            </w:pPr>
                          </w:p>
                          <w:p w14:paraId="3C1CE95C" w14:textId="77777777" w:rsidR="0014743D" w:rsidRPr="00A3771B" w:rsidRDefault="0014743D" w:rsidP="0014743D">
                            <w:pPr>
                              <w:rPr>
                                <w:rFonts w:ascii="Arial" w:hAnsi="Arial"/>
                                <w:sz w:val="18"/>
                              </w:rPr>
                            </w:pPr>
                            <w:r w:rsidRPr="00A3771B">
                              <w:rPr>
                                <w:rFonts w:ascii="Arial" w:hAnsi="Arial"/>
                                <w:sz w:val="18"/>
                              </w:rPr>
                              <w:t xml:space="preserve"> Europaplatz 5</w:t>
                            </w:r>
                          </w:p>
                          <w:p w14:paraId="3C314AA9" w14:textId="77777777" w:rsidR="0014743D" w:rsidRDefault="0014743D" w:rsidP="0014743D">
                            <w:pPr>
                              <w:rPr>
                                <w:rFonts w:ascii="Arial" w:hAnsi="Arial"/>
                                <w:b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A3771B">
                              <w:rPr>
                                <w:rFonts w:ascii="Arial" w:hAnsi="Arial"/>
                                <w:sz w:val="18"/>
                              </w:rPr>
                              <w:t xml:space="preserve"> 4021 Linz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6C8C1" id="Rectangle 17" o:spid="_x0000_s1027" style="position:absolute;margin-left:250.3pt;margin-top:12.2pt;width:3in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" o:allowincell="f" stroked="f" strokeweight="0">
                <v:textbox inset="0,0,0,0">
                  <w:txbxContent>
                    <w:p w14:paraId="396BCB41" w14:textId="77777777" w:rsidR="0014743D" w:rsidRPr="0014743D" w:rsidRDefault="0014743D" w:rsidP="0014743D">
                      <w:pPr>
                        <w:rPr>
                          <w:rFonts w:ascii="Arial" w:hAnsi="Arial"/>
                          <w:b/>
                          <w:sz w:val="18"/>
                          <w:lang w:val="en-US"/>
                        </w:rPr>
                      </w:pPr>
                      <w:r w:rsidRPr="0014743D">
                        <w:rPr>
                          <w:rFonts w:ascii="Arial" w:hAnsi="Arial"/>
                          <w:b/>
                          <w:sz w:val="18"/>
                          <w:lang w:val="en-US"/>
                        </w:rPr>
                        <w:t xml:space="preserve"> Raiffeisen Informatik Technical Services GmbH</w:t>
                      </w:r>
                    </w:p>
                    <w:p w14:paraId="77614FA1" w14:textId="77777777" w:rsidR="006A70D1" w:rsidRDefault="006A70D1" w:rsidP="0014743D">
                      <w:pPr>
                        <w:rPr>
                          <w:rFonts w:ascii="Arial" w:hAnsi="Arial"/>
                          <w:b/>
                          <w:sz w:val="18"/>
                          <w:lang w:val="en-US"/>
                        </w:rPr>
                      </w:pPr>
                    </w:p>
                    <w:p w14:paraId="6B38DD94" w14:textId="77777777" w:rsidR="0014743D" w:rsidRPr="00A3771B" w:rsidRDefault="0014743D" w:rsidP="0014743D">
                      <w:pPr>
                        <w:rPr>
                          <w:rFonts w:ascii="Arial" w:hAnsi="Arial"/>
                          <w:sz w:val="18"/>
                        </w:rPr>
                      </w:pPr>
                      <w:r w:rsidRPr="00494209">
                        <w:rPr>
                          <w:rFonts w:ascii="Arial" w:hAnsi="Arial"/>
                          <w:sz w:val="18"/>
                          <w:lang w:val="en-US"/>
                        </w:rPr>
                        <w:t xml:space="preserve"> c/o UNIQA Vers. </w:t>
                      </w:r>
                      <w:r w:rsidRPr="00A3771B">
                        <w:rPr>
                          <w:rFonts w:ascii="Arial" w:hAnsi="Arial"/>
                          <w:sz w:val="18"/>
                        </w:rPr>
                        <w:t>AG</w:t>
                      </w:r>
                    </w:p>
                    <w:p w14:paraId="7F996DF9" w14:textId="77777777" w:rsidR="0014743D" w:rsidRPr="00A3771B" w:rsidRDefault="0014743D" w:rsidP="0014743D">
                      <w:pPr>
                        <w:rPr>
                          <w:rFonts w:ascii="Arial" w:hAnsi="Arial"/>
                          <w:sz w:val="18"/>
                        </w:rPr>
                      </w:pPr>
                    </w:p>
                    <w:p w14:paraId="3C1CE95C" w14:textId="77777777" w:rsidR="0014743D" w:rsidRPr="00A3771B" w:rsidRDefault="0014743D" w:rsidP="0014743D">
                      <w:pPr>
                        <w:rPr>
                          <w:rFonts w:ascii="Arial" w:hAnsi="Arial"/>
                          <w:sz w:val="18"/>
                        </w:rPr>
                      </w:pPr>
                      <w:r w:rsidRPr="00A3771B">
                        <w:rPr>
                          <w:rFonts w:ascii="Arial" w:hAnsi="Arial"/>
                          <w:sz w:val="18"/>
                        </w:rPr>
                        <w:t xml:space="preserve"> Europaplatz 5</w:t>
                      </w:r>
                    </w:p>
                    <w:p w14:paraId="3C314AA9" w14:textId="77777777" w:rsidR="0014743D" w:rsidRDefault="0014743D" w:rsidP="0014743D">
                      <w:pPr>
                        <w:rPr>
                          <w:rFonts w:ascii="Arial" w:hAnsi="Arial"/>
                          <w:b/>
                          <w:color w:val="FF0000"/>
                          <w:sz w:val="22"/>
                          <w:szCs w:val="22"/>
                        </w:rPr>
                      </w:pPr>
                      <w:r w:rsidRPr="00A3771B">
                        <w:rPr>
                          <w:rFonts w:ascii="Arial" w:hAnsi="Arial"/>
                          <w:sz w:val="18"/>
                        </w:rPr>
                        <w:t xml:space="preserve"> 4021 Linz</w:t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09803C5A" wp14:editId="1ED9D7E2">
                <wp:simplePos x="0" y="0"/>
                <wp:positionH relativeFrom="column">
                  <wp:posOffset>130810</wp:posOffset>
                </wp:positionH>
                <wp:positionV relativeFrom="paragraph">
                  <wp:posOffset>79375</wp:posOffset>
                </wp:positionV>
                <wp:extent cx="2590800" cy="914400"/>
                <wp:effectExtent l="0" t="0" r="0" b="0"/>
                <wp:wrapNone/>
                <wp:docPr id="1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9FCFA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 xml:space="preserve">    </w:t>
                            </w:r>
                          </w:p>
                          <w:p w14:paraId="205B0366" w14:textId="77777777" w:rsidR="0014743D" w:rsidRDefault="0014743D" w:rsidP="0014743D">
                            <w:pPr>
                              <w:rPr>
                                <w:rFonts w:ascii="Arial" w:hAnsi="Arial" w:cs="Arial"/>
                                <w:lang w:val="de-AT"/>
                              </w:rPr>
                            </w:pPr>
                          </w:p>
                          <w:p w14:paraId="5E9E2E34" w14:textId="77777777" w:rsidR="0014743D" w:rsidRDefault="0014743D" w:rsidP="0014743D">
                            <w:pPr>
                              <w:ind w:left="1410"/>
                              <w:rPr>
                                <w:rFonts w:ascii="Arial" w:hAnsi="Arial" w:cs="Arial"/>
                                <w:b/>
                                <w:lang w:val="de-A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I4next GmbH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br/>
                              <w:t>Hohenbergstrasse 20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br/>
                              <w:t>1120 Wien</w:t>
                            </w:r>
                          </w:p>
                          <w:p w14:paraId="755F6C09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</w:r>
                            <w:r>
                              <w:rPr>
                                <w:lang w:val="de-AT"/>
                              </w:rPr>
                              <w:tab/>
                            </w:r>
                            <w:r>
                              <w:rPr>
                                <w:lang w:val="de-AT"/>
                              </w:rPr>
                              <w:tab/>
                            </w:r>
                          </w:p>
                          <w:p w14:paraId="68C08BBB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</w:r>
                            <w:r>
                              <w:rPr>
                                <w:lang w:val="de-AT"/>
                              </w:rPr>
                              <w:tab/>
                            </w:r>
                          </w:p>
                          <w:p w14:paraId="3DBD6584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</w:r>
                            <w:r>
                              <w:rPr>
                                <w:lang w:val="de-AT"/>
                              </w:rPr>
                              <w:tab/>
                            </w:r>
                          </w:p>
                          <w:p w14:paraId="25EC57F7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</w:r>
                            <w:r>
                              <w:rPr>
                                <w:lang w:val="de-AT"/>
                              </w:rPr>
                              <w:tab/>
                            </w:r>
                          </w:p>
                          <w:p w14:paraId="76F75E7E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</w:p>
                          <w:p w14:paraId="0AF0F7B8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</w:r>
                            <w:r>
                              <w:rPr>
                                <w:lang w:val="de-AT"/>
                              </w:rPr>
                              <w:tab/>
                              <w:t xml:space="preserve"> </w:t>
                            </w:r>
                          </w:p>
                          <w:p w14:paraId="595C0FB4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  <w:t xml:space="preserve">  </w:t>
                            </w:r>
                          </w:p>
                          <w:p w14:paraId="3BD35FA2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</w:r>
                            <w:r>
                              <w:rPr>
                                <w:lang w:val="de-AT"/>
                              </w:rPr>
                              <w:tab/>
                              <w:t xml:space="preserve">      </w:t>
                            </w:r>
                          </w:p>
                          <w:p w14:paraId="37088B44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</w:r>
                          </w:p>
                          <w:p w14:paraId="5DD37922" w14:textId="77777777" w:rsidR="0014743D" w:rsidRDefault="0014743D" w:rsidP="0014743D">
                            <w:pPr>
                              <w:rPr>
                                <w:lang w:val="de-AT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ab/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803C5A" id="Rectangle 18" o:spid="_x0000_s1028" style="position:absolute;margin-left:10.3pt;margin-top:6.25pt;width:204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" o:allowincell="f" stroked="f" strokeweight="0">
                <v:textbox inset="0,0,0,0">
                  <w:txbxContent>
                    <w:p w14:paraId="7CA9FCFA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 xml:space="preserve">    </w:t>
                      </w:r>
                    </w:p>
                    <w:p w14:paraId="205B0366" w14:textId="77777777" w:rsidR="0014743D" w:rsidRDefault="0014743D" w:rsidP="0014743D">
                      <w:pPr>
                        <w:rPr>
                          <w:rFonts w:ascii="Arial" w:hAnsi="Arial" w:cs="Arial"/>
                          <w:lang w:val="de-AT"/>
                        </w:rPr>
                      </w:pPr>
                    </w:p>
                    <w:p w14:paraId="5E9E2E34" w14:textId="77777777" w:rsidR="0014743D" w:rsidRDefault="0014743D" w:rsidP="0014743D">
                      <w:pPr>
                        <w:ind w:left="1410"/>
                        <w:rPr>
                          <w:rFonts w:ascii="Arial" w:hAnsi="Arial" w:cs="Arial"/>
                          <w:b/>
                          <w:lang w:val="de-AT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</w:rPr>
                        <w:t>I4next GmbH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</w:rPr>
                        <w:br/>
                        <w:t>Hohenbergstrasse 20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</w:rPr>
                        <w:br/>
                        <w:t>1120 Wien</w:t>
                      </w:r>
                    </w:p>
                    <w:p w14:paraId="755F6C09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</w:r>
                      <w:r>
                        <w:rPr>
                          <w:lang w:val="de-AT"/>
                        </w:rPr>
                        <w:tab/>
                      </w:r>
                      <w:r>
                        <w:rPr>
                          <w:lang w:val="de-AT"/>
                        </w:rPr>
                        <w:tab/>
                      </w:r>
                    </w:p>
                    <w:p w14:paraId="68C08BBB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</w:r>
                      <w:r>
                        <w:rPr>
                          <w:lang w:val="de-AT"/>
                        </w:rPr>
                        <w:tab/>
                      </w:r>
                    </w:p>
                    <w:p w14:paraId="3DBD6584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</w:r>
                      <w:r>
                        <w:rPr>
                          <w:lang w:val="de-AT"/>
                        </w:rPr>
                        <w:tab/>
                      </w:r>
                    </w:p>
                    <w:p w14:paraId="25EC57F7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</w:r>
                      <w:r>
                        <w:rPr>
                          <w:lang w:val="de-AT"/>
                        </w:rPr>
                        <w:tab/>
                      </w:r>
                    </w:p>
                    <w:p w14:paraId="76F75E7E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</w:p>
                    <w:p w14:paraId="0AF0F7B8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</w:r>
                      <w:r>
                        <w:rPr>
                          <w:lang w:val="de-AT"/>
                        </w:rPr>
                        <w:tab/>
                        <w:t xml:space="preserve"> </w:t>
                      </w:r>
                    </w:p>
                    <w:p w14:paraId="595C0FB4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  <w:t xml:space="preserve">  </w:t>
                      </w:r>
                    </w:p>
                    <w:p w14:paraId="3BD35FA2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</w:r>
                      <w:r>
                        <w:rPr>
                          <w:lang w:val="de-AT"/>
                        </w:rPr>
                        <w:tab/>
                        <w:t xml:space="preserve">      </w:t>
                      </w:r>
                    </w:p>
                    <w:p w14:paraId="37088B44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</w:r>
                    </w:p>
                    <w:p w14:paraId="5DD37922" w14:textId="77777777" w:rsidR="0014743D" w:rsidRDefault="0014743D" w:rsidP="0014743D">
                      <w:pPr>
                        <w:rPr>
                          <w:lang w:val="de-AT"/>
                        </w:rPr>
                      </w:pPr>
                      <w:r>
                        <w:rPr>
                          <w:lang w:val="de-AT"/>
                        </w:rPr>
                        <w:tab/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29AE9736" w14:textId="77777777" w:rsidR="0014743D" w:rsidRDefault="0014743D" w:rsidP="0014743D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ascii="Arial" w:hAnsi="Arial"/>
          <w:b/>
        </w:rPr>
      </w:pPr>
    </w:p>
    <w:p w14:paraId="29EBC557" w14:textId="77777777" w:rsidR="0014743D" w:rsidRDefault="0014743D" w:rsidP="0014743D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54FE6276" w14:textId="77777777" w:rsidR="00AD3D7A" w:rsidRDefault="00AD3D7A" w:rsidP="0014743D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3E142A20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26A0DEA0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0489612B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25615536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220EC100" w14:textId="095564CA" w:rsidR="00AD3D7A" w:rsidRDefault="00730822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79810EE" wp14:editId="2D895A2E">
                <wp:simplePos x="0" y="0"/>
                <wp:positionH relativeFrom="column">
                  <wp:posOffset>-21590</wp:posOffset>
                </wp:positionH>
                <wp:positionV relativeFrom="paragraph">
                  <wp:posOffset>87630</wp:posOffset>
                </wp:positionV>
                <wp:extent cx="6172200" cy="0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EDE413B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pt,6.9pt" to="484.3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Whj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" o:allowincell="f"/>
            </w:pict>
          </mc:Fallback>
        </mc:AlternateContent>
      </w:r>
    </w:p>
    <w:p w14:paraId="2B0EE24F" w14:textId="77777777" w:rsidR="00AD3D7A" w:rsidRPr="00981802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sz w:val="22"/>
          <w:szCs w:val="22"/>
        </w:rPr>
      </w:pPr>
      <w:r>
        <w:rPr>
          <w:rFonts w:ascii="Arial" w:hAnsi="Arial"/>
          <w:b/>
        </w:rPr>
        <w:t xml:space="preserve">          </w:t>
      </w:r>
      <w:r w:rsidR="00981802" w:rsidRPr="00981802">
        <w:rPr>
          <w:rFonts w:ascii="Arial" w:hAnsi="Arial"/>
          <w:b/>
          <w:sz w:val="22"/>
          <w:szCs w:val="22"/>
        </w:rPr>
        <w:t>InvestNr:  OÖ</w:t>
      </w:r>
    </w:p>
    <w:p w14:paraId="750CCB36" w14:textId="4B484BFB" w:rsidR="00AD3D7A" w:rsidRDefault="00730822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FCE31D5" wp14:editId="4514D551">
                <wp:simplePos x="0" y="0"/>
                <wp:positionH relativeFrom="column">
                  <wp:posOffset>-21590</wp:posOffset>
                </wp:positionH>
                <wp:positionV relativeFrom="paragraph">
                  <wp:posOffset>90805</wp:posOffset>
                </wp:positionV>
                <wp:extent cx="6172200" cy="0"/>
                <wp:effectExtent l="0" t="0" r="0" b="0"/>
                <wp:wrapNone/>
                <wp:docPr id="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AE379D1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pt,7.15pt" to="484.3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" o:allowincell="f"/>
            </w:pict>
          </mc:Fallback>
        </mc:AlternateContent>
      </w:r>
    </w:p>
    <w:p w14:paraId="06DCC0A5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5DD72E51" w14:textId="23ADE063" w:rsidR="00AD3D7A" w:rsidRDefault="00730822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45A9B22" wp14:editId="03DFCA2E">
                <wp:simplePos x="0" y="0"/>
                <wp:positionH relativeFrom="column">
                  <wp:posOffset>346709</wp:posOffset>
                </wp:positionH>
                <wp:positionV relativeFrom="paragraph">
                  <wp:posOffset>99060</wp:posOffset>
                </wp:positionV>
                <wp:extent cx="5648325" cy="3733800"/>
                <wp:effectExtent l="0" t="0" r="9525" b="0"/>
                <wp:wrapNone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8325" cy="373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7D561" w14:textId="77777777" w:rsidR="00E0322C" w:rsidRDefault="00E0322C" w:rsidP="00E0322C">
                            <w:pPr>
                              <w:ind w:left="708" w:firstLine="708"/>
                              <w:rPr>
                                <w:b/>
                              </w:rPr>
                            </w:pPr>
                          </w:p>
                          <w:p w14:paraId="4571BA47" w14:textId="62B2AFCC" w:rsidR="00E0322C" w:rsidRDefault="00E0322C" w:rsidP="00E0322C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 xml:space="preserve"> Stückzahl</w:t>
                            </w:r>
                            <w:r w:rsidR="00934C8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 xml:space="preserve">Gerättype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ab/>
                            </w:r>
                            <w:r w:rsidR="00934C8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Seriennummern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</w:rPr>
                              <w:tab/>
                            </w:r>
                          </w:p>
                          <w:p w14:paraId="3704049F" w14:textId="77777777" w:rsidR="00E0322C" w:rsidRDefault="00E0322C" w:rsidP="00E0322C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</w:rPr>
                            </w:pPr>
                          </w:p>
                          <w:p w14:paraId="60FA976A" w14:textId="0C984E55" w:rsidR="00E0322C" w:rsidRPr="00846B72" w:rsidRDefault="00846B72" w:rsidP="00420A48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</w:pPr>
                            <w:r w:rsidRPr="00846B72"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  <w:t>1</w:t>
                            </w:r>
                            <w:r w:rsidR="00E0322C" w:rsidRPr="00846B72"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  <w:tab/>
                            </w:r>
                            <w:r w:rsidR="00E0322C" w:rsidRPr="00846B72"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  <w:tab/>
                            </w:r>
                            <w:r w:rsidR="00934C84" w:rsidRPr="00846B72"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  <w:t xml:space="preserve">KYO TA 4002i inkl. 2x500 </w:t>
                            </w:r>
                            <w:r w:rsidRPr="00846B72"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  <w:t>Kasse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  <w:t>tte</w:t>
                            </w:r>
                            <w:r w:rsidR="00934C84" w:rsidRPr="00846B72"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  <w:tab/>
                              <w:t>VNN8</w:t>
                            </w:r>
                            <w:r w:rsidRPr="00846B72"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  <w:t>609943</w:t>
                            </w:r>
                          </w:p>
                          <w:p w14:paraId="20185A9D" w14:textId="77777777" w:rsidR="00846B72" w:rsidRPr="00846B72" w:rsidRDefault="00846B72" w:rsidP="00420A48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lang w:val="de-AT"/>
                              </w:rPr>
                            </w:pPr>
                          </w:p>
                          <w:p w14:paraId="0C0950D4" w14:textId="06B28E45" w:rsidR="00E0322C" w:rsidRDefault="00934C84" w:rsidP="00E0322C">
                            <w:pPr>
                              <w:rPr>
                                <w:rFonts w:ascii="Arial" w:hAnsi="Arial" w:cs="Arial"/>
                                <w:lang w:val="de-AT"/>
                              </w:rPr>
                            </w:pPr>
                            <w:r w:rsidRPr="00934C84">
                              <w:rPr>
                                <w:rFonts w:ascii="Arial" w:hAnsi="Arial" w:cs="Arial"/>
                                <w:lang w:val="de-AT"/>
                              </w:rPr>
                              <w:t>2</w:t>
                            </w:r>
                            <w:r w:rsidRPr="00934C84"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</w:r>
                            <w:r w:rsidRPr="00934C84"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  <w:t>KYO M3540</w:t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 xml:space="preserve"> inkl. 1x500 </w:t>
                            </w:r>
                            <w:r w:rsidR="00846B72">
                              <w:rPr>
                                <w:rFonts w:ascii="Arial" w:hAnsi="Arial" w:cs="Arial"/>
                                <w:lang w:val="de-AT"/>
                              </w:rPr>
                              <w:t>Kassette</w:t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  <w:t>LSA6628</w:t>
                            </w:r>
                            <w:r w:rsidR="00846B72">
                              <w:rPr>
                                <w:rFonts w:ascii="Arial" w:hAnsi="Arial" w:cs="Arial"/>
                                <w:lang w:val="de-AT"/>
                              </w:rPr>
                              <w:t>304</w:t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>, LSA</w:t>
                            </w:r>
                            <w:r w:rsidR="00846B72">
                              <w:rPr>
                                <w:rFonts w:ascii="Arial" w:hAnsi="Arial" w:cs="Arial"/>
                                <w:lang w:val="de-AT"/>
                              </w:rPr>
                              <w:t>6729078</w:t>
                            </w:r>
                          </w:p>
                          <w:p w14:paraId="36B8AD08" w14:textId="77777777" w:rsidR="00846B72" w:rsidRDefault="00846B72" w:rsidP="00E0322C">
                            <w:pPr>
                              <w:rPr>
                                <w:rFonts w:ascii="Arial" w:hAnsi="Arial" w:cs="Arial"/>
                                <w:lang w:val="de-AT"/>
                              </w:rPr>
                            </w:pPr>
                          </w:p>
                          <w:p w14:paraId="216F4A9B" w14:textId="4E2E553D" w:rsidR="00846B72" w:rsidRPr="00846B72" w:rsidRDefault="00846B72" w:rsidP="00E0322C">
                            <w:pPr>
                              <w:rPr>
                                <w:rFonts w:ascii="Arial" w:hAnsi="Arial" w:cs="Arial"/>
                                <w:lang w:val="de-AT"/>
                              </w:rPr>
                            </w:pPr>
                            <w:r w:rsidRPr="00846B72">
                              <w:rPr>
                                <w:rFonts w:ascii="Arial" w:hAnsi="Arial" w:cs="Arial"/>
                                <w:lang w:val="de-AT"/>
                              </w:rPr>
                              <w:t>2</w:t>
                            </w:r>
                            <w:r w:rsidRPr="00846B72"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</w:r>
                            <w:r w:rsidRPr="00846B72"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  <w:t>KYO M3645 inkl. 2x500 Ka</w:t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>ssette</w:t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  <w:t>R4T8602159, R4T8702859</w:t>
                            </w:r>
                          </w:p>
                          <w:p w14:paraId="48AA51BB" w14:textId="77777777" w:rsidR="00A14668" w:rsidRDefault="00A14668" w:rsidP="00F952A2">
                            <w:pPr>
                              <w:rPr>
                                <w:rFonts w:ascii="Arial" w:hAnsi="Arial" w:cs="Arial"/>
                                <w:lang w:val="de-AT"/>
                              </w:rPr>
                            </w:pPr>
                          </w:p>
                          <w:p w14:paraId="393E84E5" w14:textId="4CB64733" w:rsidR="00846B72" w:rsidRPr="00846B72" w:rsidRDefault="00846B72" w:rsidP="00F952A2">
                            <w:pPr>
                              <w:rPr>
                                <w:rFonts w:ascii="Arial" w:hAnsi="Arial" w:cs="Arial"/>
                                <w:lang w:val="de-A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  <w:t>KYO FS-C2626</w:t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de-AT"/>
                              </w:rPr>
                              <w:tab/>
                            </w:r>
                            <w:r w:rsidR="009A3CCA">
                              <w:rPr>
                                <w:rFonts w:ascii="Arial" w:hAnsi="Arial" w:cs="Arial"/>
                                <w:lang w:val="de-AT"/>
                              </w:rPr>
                              <w:t>NN13608987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A9B22" id="Rectangle 14" o:spid="_x0000_s1029" style="position:absolute;margin-left:27.3pt;margin-top:7.8pt;width:444.75pt;height:29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" o:allowincell="f" stroked="f" strokeweight="0">
                <v:textbox inset="0,0,0,0">
                  <w:txbxContent>
                    <w:p w14:paraId="17B7D561" w14:textId="77777777" w:rsidR="00E0322C" w:rsidRDefault="00E0322C" w:rsidP="00E0322C">
                      <w:pPr>
                        <w:ind w:left="708" w:firstLine="708"/>
                        <w:rPr>
                          <w:b/>
                        </w:rPr>
                      </w:pPr>
                    </w:p>
                    <w:p w14:paraId="4571BA47" w14:textId="62B2AFCC" w:rsidR="00E0322C" w:rsidRDefault="00E0322C" w:rsidP="00E0322C">
                      <w:pPr>
                        <w:rPr>
                          <w:rFonts w:ascii="Arial" w:hAnsi="Arial" w:cs="Arial"/>
                          <w:bCs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 xml:space="preserve"> Stückzahl</w:t>
                      </w:r>
                      <w:r w:rsidR="00934C84"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 xml:space="preserve">Gerättype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ab/>
                      </w:r>
                      <w:r w:rsidR="00934C84"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Seriennummern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</w:rPr>
                        <w:tab/>
                      </w:r>
                    </w:p>
                    <w:p w14:paraId="3704049F" w14:textId="77777777" w:rsidR="00E0322C" w:rsidRDefault="00E0322C" w:rsidP="00E0322C">
                      <w:pPr>
                        <w:rPr>
                          <w:rFonts w:ascii="Arial" w:hAnsi="Arial" w:cs="Arial"/>
                          <w:bCs/>
                          <w:color w:val="000000"/>
                        </w:rPr>
                      </w:pPr>
                    </w:p>
                    <w:p w14:paraId="60FA976A" w14:textId="0C984E55" w:rsidR="00E0322C" w:rsidRPr="00846B72" w:rsidRDefault="00846B72" w:rsidP="00420A48">
                      <w:pPr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</w:pPr>
                      <w:r w:rsidRPr="00846B72"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  <w:t>1</w:t>
                      </w:r>
                      <w:r w:rsidR="00E0322C" w:rsidRPr="00846B72"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  <w:tab/>
                      </w:r>
                      <w:r w:rsidR="00E0322C" w:rsidRPr="00846B72"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  <w:tab/>
                      </w:r>
                      <w:r w:rsidR="00934C84" w:rsidRPr="00846B72"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  <w:t xml:space="preserve">KYO TA 4002i inkl. 2x500 </w:t>
                      </w:r>
                      <w:r w:rsidRPr="00846B72"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  <w:t>Kasse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  <w:t>tte</w:t>
                      </w:r>
                      <w:r w:rsidR="00934C84" w:rsidRPr="00846B72"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  <w:tab/>
                        <w:t>VNN8</w:t>
                      </w:r>
                      <w:r w:rsidRPr="00846B72"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  <w:t>609943</w:t>
                      </w:r>
                    </w:p>
                    <w:p w14:paraId="20185A9D" w14:textId="77777777" w:rsidR="00846B72" w:rsidRPr="00846B72" w:rsidRDefault="00846B72" w:rsidP="00420A48">
                      <w:pPr>
                        <w:rPr>
                          <w:rFonts w:ascii="Arial" w:hAnsi="Arial" w:cs="Arial"/>
                          <w:bCs/>
                          <w:color w:val="000000"/>
                          <w:lang w:val="de-AT"/>
                        </w:rPr>
                      </w:pPr>
                    </w:p>
                    <w:p w14:paraId="0C0950D4" w14:textId="06B28E45" w:rsidR="00E0322C" w:rsidRDefault="00934C84" w:rsidP="00E0322C">
                      <w:pPr>
                        <w:rPr>
                          <w:rFonts w:ascii="Arial" w:hAnsi="Arial" w:cs="Arial"/>
                          <w:lang w:val="de-AT"/>
                        </w:rPr>
                      </w:pPr>
                      <w:r w:rsidRPr="00934C84">
                        <w:rPr>
                          <w:rFonts w:ascii="Arial" w:hAnsi="Arial" w:cs="Arial"/>
                          <w:lang w:val="de-AT"/>
                        </w:rPr>
                        <w:t>2</w:t>
                      </w:r>
                      <w:r w:rsidRPr="00934C84">
                        <w:rPr>
                          <w:rFonts w:ascii="Arial" w:hAnsi="Arial" w:cs="Arial"/>
                          <w:lang w:val="de-AT"/>
                        </w:rPr>
                        <w:tab/>
                      </w:r>
                      <w:r w:rsidRPr="00934C84">
                        <w:rPr>
                          <w:rFonts w:ascii="Arial" w:hAnsi="Arial" w:cs="Arial"/>
                          <w:lang w:val="de-AT"/>
                        </w:rPr>
                        <w:tab/>
                        <w:t>KYO M3540</w:t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 xml:space="preserve"> inkl. 1x500 </w:t>
                      </w:r>
                      <w:r w:rsidR="00846B72">
                        <w:rPr>
                          <w:rFonts w:ascii="Arial" w:hAnsi="Arial" w:cs="Arial"/>
                          <w:lang w:val="de-AT"/>
                        </w:rPr>
                        <w:t>Kassette</w:t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ab/>
                        <w:t>LSA6628</w:t>
                      </w:r>
                      <w:r w:rsidR="00846B72">
                        <w:rPr>
                          <w:rFonts w:ascii="Arial" w:hAnsi="Arial" w:cs="Arial"/>
                          <w:lang w:val="de-AT"/>
                        </w:rPr>
                        <w:t>304</w:t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>, LSA</w:t>
                      </w:r>
                      <w:r w:rsidR="00846B72">
                        <w:rPr>
                          <w:rFonts w:ascii="Arial" w:hAnsi="Arial" w:cs="Arial"/>
                          <w:lang w:val="de-AT"/>
                        </w:rPr>
                        <w:t>6729078</w:t>
                      </w:r>
                    </w:p>
                    <w:p w14:paraId="36B8AD08" w14:textId="77777777" w:rsidR="00846B72" w:rsidRDefault="00846B72" w:rsidP="00E0322C">
                      <w:pPr>
                        <w:rPr>
                          <w:rFonts w:ascii="Arial" w:hAnsi="Arial" w:cs="Arial"/>
                          <w:lang w:val="de-AT"/>
                        </w:rPr>
                      </w:pPr>
                    </w:p>
                    <w:p w14:paraId="216F4A9B" w14:textId="4E2E553D" w:rsidR="00846B72" w:rsidRPr="00846B72" w:rsidRDefault="00846B72" w:rsidP="00E0322C">
                      <w:pPr>
                        <w:rPr>
                          <w:rFonts w:ascii="Arial" w:hAnsi="Arial" w:cs="Arial"/>
                          <w:lang w:val="de-AT"/>
                        </w:rPr>
                      </w:pPr>
                      <w:r w:rsidRPr="00846B72">
                        <w:rPr>
                          <w:rFonts w:ascii="Arial" w:hAnsi="Arial" w:cs="Arial"/>
                          <w:lang w:val="de-AT"/>
                        </w:rPr>
                        <w:t>2</w:t>
                      </w:r>
                      <w:r w:rsidRPr="00846B72">
                        <w:rPr>
                          <w:rFonts w:ascii="Arial" w:hAnsi="Arial" w:cs="Arial"/>
                          <w:lang w:val="de-AT"/>
                        </w:rPr>
                        <w:tab/>
                      </w:r>
                      <w:r w:rsidRPr="00846B72">
                        <w:rPr>
                          <w:rFonts w:ascii="Arial" w:hAnsi="Arial" w:cs="Arial"/>
                          <w:lang w:val="de-AT"/>
                        </w:rPr>
                        <w:tab/>
                        <w:t>KYO M3645 inkl. 2x500 Ka</w:t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>ssette</w:t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ab/>
                        <w:t>R4T8602159, R4T8702859</w:t>
                      </w:r>
                    </w:p>
                    <w:p w14:paraId="48AA51BB" w14:textId="77777777" w:rsidR="00A14668" w:rsidRDefault="00A14668" w:rsidP="00F952A2">
                      <w:pPr>
                        <w:rPr>
                          <w:rFonts w:ascii="Arial" w:hAnsi="Arial" w:cs="Arial"/>
                          <w:lang w:val="de-AT"/>
                        </w:rPr>
                      </w:pPr>
                    </w:p>
                    <w:p w14:paraId="393E84E5" w14:textId="4CB64733" w:rsidR="00846B72" w:rsidRPr="00846B72" w:rsidRDefault="00846B72" w:rsidP="00F952A2">
                      <w:pPr>
                        <w:rPr>
                          <w:rFonts w:ascii="Arial" w:hAnsi="Arial" w:cs="Arial"/>
                          <w:lang w:val="de-AT"/>
                        </w:rPr>
                      </w:pPr>
                      <w:r>
                        <w:rPr>
                          <w:rFonts w:ascii="Arial" w:hAnsi="Arial" w:cs="Arial"/>
                          <w:lang w:val="de-AT"/>
                        </w:rPr>
                        <w:t>1</w:t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ab/>
                        <w:t>KYO FS-C2626</w:t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de-AT"/>
                        </w:rPr>
                        <w:tab/>
                      </w:r>
                      <w:r w:rsidR="009A3CCA">
                        <w:rPr>
                          <w:rFonts w:ascii="Arial" w:hAnsi="Arial" w:cs="Arial"/>
                          <w:lang w:val="de-AT"/>
                        </w:rPr>
                        <w:t>NN13608987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02FE50A1" wp14:editId="271F0F5F">
                <wp:simplePos x="0" y="0"/>
                <wp:positionH relativeFrom="column">
                  <wp:posOffset>130810</wp:posOffset>
                </wp:positionH>
                <wp:positionV relativeFrom="paragraph">
                  <wp:posOffset>24130</wp:posOffset>
                </wp:positionV>
                <wp:extent cx="5867400" cy="3918585"/>
                <wp:effectExtent l="0" t="0" r="0" b="0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39185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C9CD5EB" id="Rectangle 2" o:spid="_x0000_s1026" style="position:absolute;margin-left:10.3pt;margin-top:1.9pt;width:462pt;height:308.5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" o:allowincell="f" filled="f" strokeweight=".5pt"/>
            </w:pict>
          </mc:Fallback>
        </mc:AlternateContent>
      </w:r>
    </w:p>
    <w:p w14:paraId="2318B1FE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05712B94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61A1791F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rFonts w:ascii="Arial" w:hAnsi="Arial"/>
          <w:b/>
        </w:rPr>
        <w:tab/>
      </w:r>
    </w:p>
    <w:p w14:paraId="0AB0887C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3170B7F1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4C4D698C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50D70742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643E624A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484D9FA0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64F1A8CC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25E574A0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6EB7E1C8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1F5DB6AF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69362952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5DDC0F25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5E3DEEE8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09032CC6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59D97062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05B9523F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3194EAEB" w14:textId="36A5D8D2" w:rsidR="00AD3D7A" w:rsidRDefault="00730822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7167EBD4" wp14:editId="2060A4FA">
                <wp:simplePos x="0" y="0"/>
                <wp:positionH relativeFrom="column">
                  <wp:posOffset>3947160</wp:posOffset>
                </wp:positionH>
                <wp:positionV relativeFrom="paragraph">
                  <wp:posOffset>3761740</wp:posOffset>
                </wp:positionV>
                <wp:extent cx="5304155" cy="635"/>
                <wp:effectExtent l="0" t="0" r="0" b="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415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70A07DD5" id="Line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8pt,296.2pt" to="728.45pt,2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" o:allowincell="f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3ACF1ED3" wp14:editId="638B4DDF">
                <wp:simplePos x="0" y="0"/>
                <wp:positionH relativeFrom="column">
                  <wp:posOffset>3718560</wp:posOffset>
                </wp:positionH>
                <wp:positionV relativeFrom="paragraph">
                  <wp:posOffset>3533140</wp:posOffset>
                </wp:positionV>
                <wp:extent cx="5304155" cy="635"/>
                <wp:effectExtent l="0" t="0" r="0" b="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415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D31F77C" id="Line 4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2.8pt,278.2pt" to="710.45pt,2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" o:allowincell="f" strokeweight=".25pt"/>
            </w:pict>
          </mc:Fallback>
        </mc:AlternateContent>
      </w:r>
    </w:p>
    <w:p w14:paraId="3904FD68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0F7A55ED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633F2216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080BA0A7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411EE768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59A05839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77655B92" w14:textId="77777777" w:rsidR="00AD3D7A" w:rsidRPr="009A4A2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rFonts w:ascii="Arial" w:hAnsi="Arial"/>
        </w:rPr>
        <w:t xml:space="preserve">                </w:t>
      </w:r>
      <w:r w:rsidR="009A4A2A" w:rsidRPr="009A4A2A">
        <w:rPr>
          <w:rFonts w:ascii="Arial" w:hAnsi="Arial"/>
          <w:b/>
        </w:rPr>
        <w:t>Mit Unterschrift dieses Dokumentes garantiert I4next vollständige Datenlöschung !!</w:t>
      </w:r>
    </w:p>
    <w:p w14:paraId="0676DA37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189E324B" w14:textId="545F5866" w:rsidR="00AD3D7A" w:rsidRDefault="00730822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DE6A55" wp14:editId="05777F67">
                <wp:simplePos x="0" y="0"/>
                <wp:positionH relativeFrom="column">
                  <wp:posOffset>2493010</wp:posOffset>
                </wp:positionH>
                <wp:positionV relativeFrom="paragraph">
                  <wp:posOffset>66675</wp:posOffset>
                </wp:positionV>
                <wp:extent cx="635" cy="640715"/>
                <wp:effectExtent l="0" t="0" r="0" b="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4071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57F56C5" id="Line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pt,5.25pt" to="196.35pt,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A20504" wp14:editId="62BF331D">
                <wp:simplePos x="0" y="0"/>
                <wp:positionH relativeFrom="column">
                  <wp:posOffset>-21590</wp:posOffset>
                </wp:positionH>
                <wp:positionV relativeFrom="paragraph">
                  <wp:posOffset>66675</wp:posOffset>
                </wp:positionV>
                <wp:extent cx="5669915" cy="635"/>
                <wp:effectExtent l="0" t="0" r="0" b="0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915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1C81FA5" id="Line 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pt,5.25pt" to="444.7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" strokeweight="4pt"/>
            </w:pict>
          </mc:Fallback>
        </mc:AlternateContent>
      </w:r>
    </w:p>
    <w:p w14:paraId="07FC3793" w14:textId="77777777" w:rsidR="00AD3D7A" w:rsidRDefault="00AD3D7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   Gepackt am/durch                  </w:t>
      </w:r>
      <w:r w:rsidR="009A4A2A">
        <w:rPr>
          <w:rFonts w:ascii="Arial" w:hAnsi="Arial"/>
          <w:sz w:val="16"/>
        </w:rPr>
        <w:tab/>
      </w:r>
      <w:r w:rsidR="009A4A2A">
        <w:rPr>
          <w:rFonts w:ascii="Arial" w:hAnsi="Arial"/>
          <w:sz w:val="16"/>
        </w:rPr>
        <w:tab/>
      </w:r>
      <w:r w:rsidR="009A4A2A"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>Angeführte Ware ordnungsgemäß erhalten</w:t>
      </w:r>
    </w:p>
    <w:p w14:paraId="71ECAB16" w14:textId="77777777" w:rsidR="00C0128A" w:rsidRDefault="00C0128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</w:p>
    <w:p w14:paraId="1F6C5D09" w14:textId="77777777" w:rsidR="009A4A2A" w:rsidRDefault="00431105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rFonts w:ascii="Arial" w:hAnsi="Arial"/>
          <w:b/>
        </w:rPr>
        <w:tab/>
      </w:r>
    </w:p>
    <w:p w14:paraId="1B39E76E" w14:textId="77777777" w:rsidR="00AD3D7A" w:rsidRDefault="009A4A2A" w:rsidP="009A4A2A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Arial" w:hAnsi="Arial"/>
          <w:b/>
        </w:rPr>
      </w:pPr>
      <w:r>
        <w:rPr>
          <w:rFonts w:ascii="Arial" w:hAnsi="Arial"/>
          <w:b/>
          <w:sz w:val="16"/>
        </w:rPr>
        <w:t>Datum            Unterschrift</w:t>
      </w:r>
      <w:r w:rsidR="00A14668">
        <w:rPr>
          <w:rFonts w:ascii="Arial" w:hAnsi="Arial"/>
          <w:b/>
          <w:sz w:val="16"/>
        </w:rPr>
        <w:t xml:space="preserve"> RI-S Mitarbeiter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="00AD3D7A">
        <w:rPr>
          <w:rFonts w:ascii="Arial" w:hAnsi="Arial"/>
          <w:b/>
        </w:rPr>
        <w:t xml:space="preserve">   </w:t>
      </w:r>
      <w:r w:rsidR="00AD3D7A">
        <w:rPr>
          <w:rFonts w:ascii="Arial" w:hAnsi="Arial"/>
          <w:b/>
          <w:sz w:val="16"/>
        </w:rPr>
        <w:t>Datum                                 Unterschrift</w:t>
      </w:r>
      <w:r w:rsidR="00A14668">
        <w:rPr>
          <w:rFonts w:ascii="Arial" w:hAnsi="Arial"/>
          <w:b/>
          <w:sz w:val="16"/>
        </w:rPr>
        <w:t xml:space="preserve"> I4next Mitarbeiter</w:t>
      </w:r>
    </w:p>
    <w:p w14:paraId="1770338A" w14:textId="77777777" w:rsidR="00AD3D7A" w:rsidRDefault="00AD3D7A">
      <w:pPr>
        <w:rPr>
          <w:rFonts w:ascii="Arial" w:hAnsi="Arial"/>
        </w:rPr>
      </w:pPr>
    </w:p>
    <w:sectPr w:rsidR="00AD3D7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93" w:right="1133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7AC91" w14:textId="77777777" w:rsidR="00B80A95" w:rsidRDefault="00B80A95" w:rsidP="00960CC6">
      <w:r>
        <w:separator/>
      </w:r>
    </w:p>
  </w:endnote>
  <w:endnote w:type="continuationSeparator" w:id="0">
    <w:p w14:paraId="36353291" w14:textId="77777777" w:rsidR="00B80A95" w:rsidRDefault="00B80A95" w:rsidP="0096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C4F70" w14:textId="77777777" w:rsidR="000E5949" w:rsidRDefault="000E594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1F06D" w14:textId="5723D6C0" w:rsidR="00960CC6" w:rsidRPr="000E5949" w:rsidRDefault="00960CC6" w:rsidP="000E594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F745D" w14:textId="77777777" w:rsidR="000E5949" w:rsidRDefault="000E594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13D93" w14:textId="77777777" w:rsidR="00B80A95" w:rsidRDefault="00B80A95" w:rsidP="00960CC6">
      <w:r>
        <w:separator/>
      </w:r>
    </w:p>
  </w:footnote>
  <w:footnote w:type="continuationSeparator" w:id="0">
    <w:p w14:paraId="346709D6" w14:textId="77777777" w:rsidR="00B80A95" w:rsidRDefault="00B80A95" w:rsidP="00960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D5690" w14:textId="77777777" w:rsidR="000E5949" w:rsidRDefault="000E594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123A8" w14:textId="77777777" w:rsidR="000E5949" w:rsidRDefault="000E594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F0BD6" w14:textId="77777777" w:rsidR="000E5949" w:rsidRDefault="000E594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E9"/>
    <w:rsid w:val="00000EA2"/>
    <w:rsid w:val="00013CD0"/>
    <w:rsid w:val="000143CF"/>
    <w:rsid w:val="00053BEE"/>
    <w:rsid w:val="0005626C"/>
    <w:rsid w:val="000605F3"/>
    <w:rsid w:val="000730E7"/>
    <w:rsid w:val="00090E81"/>
    <w:rsid w:val="000A5157"/>
    <w:rsid w:val="000D0CCF"/>
    <w:rsid w:val="000E5755"/>
    <w:rsid w:val="000E58C7"/>
    <w:rsid w:val="000E5949"/>
    <w:rsid w:val="000F17B9"/>
    <w:rsid w:val="0010709B"/>
    <w:rsid w:val="00112407"/>
    <w:rsid w:val="0014743D"/>
    <w:rsid w:val="00156D8D"/>
    <w:rsid w:val="00165CB4"/>
    <w:rsid w:val="00167584"/>
    <w:rsid w:val="00172898"/>
    <w:rsid w:val="001750B3"/>
    <w:rsid w:val="00175400"/>
    <w:rsid w:val="00182DFC"/>
    <w:rsid w:val="0018420F"/>
    <w:rsid w:val="001E6AAF"/>
    <w:rsid w:val="002270AC"/>
    <w:rsid w:val="002713EA"/>
    <w:rsid w:val="002867BE"/>
    <w:rsid w:val="002B514F"/>
    <w:rsid w:val="002C140D"/>
    <w:rsid w:val="0031248E"/>
    <w:rsid w:val="00312979"/>
    <w:rsid w:val="003431ED"/>
    <w:rsid w:val="00354746"/>
    <w:rsid w:val="003674D5"/>
    <w:rsid w:val="0037006D"/>
    <w:rsid w:val="003702B8"/>
    <w:rsid w:val="00390752"/>
    <w:rsid w:val="003A566A"/>
    <w:rsid w:val="003B4627"/>
    <w:rsid w:val="00420A48"/>
    <w:rsid w:val="00431105"/>
    <w:rsid w:val="00433509"/>
    <w:rsid w:val="00494209"/>
    <w:rsid w:val="004A3CDC"/>
    <w:rsid w:val="004A6201"/>
    <w:rsid w:val="004B5CDE"/>
    <w:rsid w:val="004C3722"/>
    <w:rsid w:val="004D4DB2"/>
    <w:rsid w:val="005526CA"/>
    <w:rsid w:val="005569DB"/>
    <w:rsid w:val="00567616"/>
    <w:rsid w:val="00570D37"/>
    <w:rsid w:val="00614B76"/>
    <w:rsid w:val="00636047"/>
    <w:rsid w:val="006423F7"/>
    <w:rsid w:val="006855D9"/>
    <w:rsid w:val="00691280"/>
    <w:rsid w:val="006A70D1"/>
    <w:rsid w:val="006B07B4"/>
    <w:rsid w:val="006D790A"/>
    <w:rsid w:val="006E3CFF"/>
    <w:rsid w:val="006E4D41"/>
    <w:rsid w:val="00730822"/>
    <w:rsid w:val="00742EA9"/>
    <w:rsid w:val="00760894"/>
    <w:rsid w:val="007655B3"/>
    <w:rsid w:val="007E2775"/>
    <w:rsid w:val="007E5864"/>
    <w:rsid w:val="00817832"/>
    <w:rsid w:val="00837321"/>
    <w:rsid w:val="00846B72"/>
    <w:rsid w:val="00865F11"/>
    <w:rsid w:val="0086611C"/>
    <w:rsid w:val="008D4E03"/>
    <w:rsid w:val="0090316F"/>
    <w:rsid w:val="00911CC5"/>
    <w:rsid w:val="0091529F"/>
    <w:rsid w:val="00931170"/>
    <w:rsid w:val="00934C84"/>
    <w:rsid w:val="00960CC6"/>
    <w:rsid w:val="009671B5"/>
    <w:rsid w:val="00981802"/>
    <w:rsid w:val="00994ACD"/>
    <w:rsid w:val="00994F2D"/>
    <w:rsid w:val="009A3CCA"/>
    <w:rsid w:val="009A4A2A"/>
    <w:rsid w:val="009A6168"/>
    <w:rsid w:val="009D22FD"/>
    <w:rsid w:val="009D6E2F"/>
    <w:rsid w:val="009D7FB0"/>
    <w:rsid w:val="009F3381"/>
    <w:rsid w:val="00A06393"/>
    <w:rsid w:val="00A14668"/>
    <w:rsid w:val="00A17779"/>
    <w:rsid w:val="00A20DAE"/>
    <w:rsid w:val="00A36FA4"/>
    <w:rsid w:val="00A3771B"/>
    <w:rsid w:val="00A439B2"/>
    <w:rsid w:val="00A57882"/>
    <w:rsid w:val="00AC1F5D"/>
    <w:rsid w:val="00AD3D7A"/>
    <w:rsid w:val="00AF7D0F"/>
    <w:rsid w:val="00B11A6D"/>
    <w:rsid w:val="00B245F2"/>
    <w:rsid w:val="00B66524"/>
    <w:rsid w:val="00B80A95"/>
    <w:rsid w:val="00B867BA"/>
    <w:rsid w:val="00B86C1F"/>
    <w:rsid w:val="00B86C89"/>
    <w:rsid w:val="00BB046A"/>
    <w:rsid w:val="00BB337A"/>
    <w:rsid w:val="00BC19E7"/>
    <w:rsid w:val="00BC213D"/>
    <w:rsid w:val="00BF6AF2"/>
    <w:rsid w:val="00C0128A"/>
    <w:rsid w:val="00C073DD"/>
    <w:rsid w:val="00C3097A"/>
    <w:rsid w:val="00C92838"/>
    <w:rsid w:val="00CB4476"/>
    <w:rsid w:val="00CD36B0"/>
    <w:rsid w:val="00CE2EAE"/>
    <w:rsid w:val="00CE5C45"/>
    <w:rsid w:val="00CE7CC4"/>
    <w:rsid w:val="00CF7A73"/>
    <w:rsid w:val="00CF7F65"/>
    <w:rsid w:val="00D2280D"/>
    <w:rsid w:val="00D30761"/>
    <w:rsid w:val="00D37B14"/>
    <w:rsid w:val="00D6172A"/>
    <w:rsid w:val="00D63F3E"/>
    <w:rsid w:val="00D73D8F"/>
    <w:rsid w:val="00D845B1"/>
    <w:rsid w:val="00DB360F"/>
    <w:rsid w:val="00DD2A78"/>
    <w:rsid w:val="00DE4CEB"/>
    <w:rsid w:val="00DF5740"/>
    <w:rsid w:val="00E0322C"/>
    <w:rsid w:val="00E20CFA"/>
    <w:rsid w:val="00E24393"/>
    <w:rsid w:val="00E261EC"/>
    <w:rsid w:val="00E3299C"/>
    <w:rsid w:val="00E41C6D"/>
    <w:rsid w:val="00E7602B"/>
    <w:rsid w:val="00EA14E9"/>
    <w:rsid w:val="00EB55F8"/>
    <w:rsid w:val="00ED09F8"/>
    <w:rsid w:val="00ED0CCD"/>
    <w:rsid w:val="00ED6581"/>
    <w:rsid w:val="00ED6C6F"/>
    <w:rsid w:val="00EE26A5"/>
    <w:rsid w:val="00EE61E4"/>
    <w:rsid w:val="00EE6226"/>
    <w:rsid w:val="00F07B0C"/>
    <w:rsid w:val="00F37BBD"/>
    <w:rsid w:val="00F42FC1"/>
    <w:rsid w:val="00F60858"/>
    <w:rsid w:val="00F952A2"/>
    <w:rsid w:val="00FA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AC5196"/>
  <w15:chartTrackingRefBased/>
  <w15:docId w15:val="{80B11326-8BE6-4530-B014-CBB9A058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Arial" w:hAnsi="Arial"/>
      <w:b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Arial Black" w:hAnsi="Arial Black"/>
      <w:i/>
      <w:sz w:val="52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0A5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rsid w:val="009D22FD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9D22FD"/>
    <w:rPr>
      <w:rFonts w:ascii="Segoe UI" w:hAnsi="Segoe UI" w:cs="Segoe UI"/>
      <w:sz w:val="18"/>
      <w:szCs w:val="18"/>
      <w:lang w:val="de-DE" w:eastAsia="de-DE"/>
    </w:rPr>
  </w:style>
  <w:style w:type="paragraph" w:styleId="Kopfzeile">
    <w:name w:val="header"/>
    <w:basedOn w:val="Standard"/>
    <w:link w:val="KopfzeileZchn"/>
    <w:rsid w:val="00960CC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960CC6"/>
    <w:rPr>
      <w:lang w:val="de-DE" w:eastAsia="de-DE"/>
    </w:rPr>
  </w:style>
  <w:style w:type="paragraph" w:styleId="Fuzeile">
    <w:name w:val="footer"/>
    <w:basedOn w:val="Standard"/>
    <w:link w:val="FuzeileZchn"/>
    <w:uiPriority w:val="99"/>
    <w:rsid w:val="00960CC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960CC6"/>
    <w:rPr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H002255\WRZFNO\LIEFER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CCDEEED8ECBC5439735F89B7EDC5CC1" ma:contentTypeVersion="10" ma:contentTypeDescription="Ein neues Dokument erstellen." ma:contentTypeScope="" ma:versionID="a22e0809c73ab82faf209cb2e8736527">
  <xsd:schema xmlns:xsd="http://www.w3.org/2001/XMLSchema" xmlns:xs="http://www.w3.org/2001/XMLSchema" xmlns:p="http://schemas.microsoft.com/office/2006/metadata/properties" xmlns:ns3="2b4010b1-631f-4ac7-81b7-786adb99c3ff" xmlns:ns4="dc3e6be1-3527-4229-a3e1-c936b5ff828e" targetNamespace="http://schemas.microsoft.com/office/2006/metadata/properties" ma:root="true" ma:fieldsID="21c3e9b323bd7f6847da69b2a1579adb" ns3:_="" ns4:_="">
    <xsd:import namespace="2b4010b1-631f-4ac7-81b7-786adb99c3ff"/>
    <xsd:import namespace="dc3e6be1-3527-4229-a3e1-c936b5ff82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4010b1-631f-4ac7-81b7-786adb99c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e6be1-3527-4229-a3e1-c936b5ff828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CD0EFB-2C20-41C9-B9F6-1EA8D462B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262ECB-6CF3-465B-8B6C-349F7F91F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4010b1-631f-4ac7-81b7-786adb99c3ff"/>
    <ds:schemaRef ds:uri="dc3e6be1-3527-4229-a3e1-c936b5ff82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ED3262-A985-4E4E-8A03-EA622DCDAC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F7446E-8489-48C4-8144-35055AE60A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LIEFER.dot</Template>
  <TotalTime>0</TotalTime>
  <Pages>1</Pages>
  <Words>57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Reparatur-Schein</vt:lpstr>
    </vt:vector>
  </TitlesOfParts>
  <Company>Raiffeisen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Reparatur-Schein</dc:title>
  <dc:subject/>
  <dc:creator>norbert</dc:creator>
  <cp:keywords/>
  <cp:lastModifiedBy>Gerald Markschläger</cp:lastModifiedBy>
  <cp:revision>4</cp:revision>
  <cp:lastPrinted>2022-04-19T07:38:00Z</cp:lastPrinted>
  <dcterms:created xsi:type="dcterms:W3CDTF">2024-02-07T10:11:00Z</dcterms:created>
  <dcterms:modified xsi:type="dcterms:W3CDTF">2024-02-07T10:25:00Z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0x010100CCCDEEED8ECBC5439735F89B7EDC5CC1</vt:lpwstr>
  </property>
</Properties>
</file>