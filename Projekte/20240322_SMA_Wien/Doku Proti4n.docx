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0CB01" w14:textId="5BAEF9D5" w:rsidR="00A90515" w:rsidRPr="003A4891" w:rsidRDefault="00F74312" w:rsidP="003863BE">
      <w:pPr>
        <w:pStyle w:val="Titel"/>
        <w:rPr>
          <w:b w:val="0"/>
        </w:rPr>
      </w:pPr>
      <w:r w:rsidRPr="003A4891">
        <w:t>Proti4n</w:t>
      </w:r>
      <w:r w:rsidR="003863BE" w:rsidRPr="003A4891">
        <w:t xml:space="preserve"> Dokumentation</w:t>
      </w:r>
    </w:p>
    <w:p w14:paraId="4648D229" w14:textId="4DEAF8B7" w:rsidR="00F91348" w:rsidRPr="00373E2D" w:rsidRDefault="00373E2D" w:rsidP="00386838">
      <w:pPr>
        <w:jc w:val="both"/>
        <w:rPr>
          <w:rStyle w:val="SchwacheHervorhebung"/>
        </w:rPr>
      </w:pPr>
      <w:bookmarkStart w:id="0" w:name="_Toc46832792"/>
      <w:bookmarkStart w:id="1" w:name="_Toc50459125"/>
      <w:bookmarkStart w:id="2" w:name="_Toc51234195"/>
      <w:bookmarkStart w:id="3" w:name="_Hlk106784632"/>
      <w:r w:rsidRPr="00373E2D">
        <w:rPr>
          <w:rStyle w:val="SchwacheHervorhebung"/>
        </w:rPr>
        <w:t xml:space="preserve">Letzte Änderung: </w:t>
      </w:r>
      <w:r w:rsidR="00F74312">
        <w:rPr>
          <w:rStyle w:val="SchwacheHervorhebung"/>
        </w:rPr>
        <w:t>14</w:t>
      </w:r>
      <w:r w:rsidRPr="00373E2D">
        <w:rPr>
          <w:rStyle w:val="SchwacheHervorhebung"/>
        </w:rPr>
        <w:t>.</w:t>
      </w:r>
      <w:r w:rsidR="00F74312">
        <w:rPr>
          <w:rStyle w:val="SchwacheHervorhebung"/>
        </w:rPr>
        <w:t>0</w:t>
      </w:r>
      <w:r w:rsidR="00CD69E4">
        <w:rPr>
          <w:rStyle w:val="SchwacheHervorhebung"/>
        </w:rPr>
        <w:t>2</w:t>
      </w:r>
      <w:r w:rsidRPr="00373E2D">
        <w:rPr>
          <w:rStyle w:val="SchwacheHervorhebung"/>
        </w:rPr>
        <w:t>.202</w:t>
      </w:r>
      <w:r w:rsidR="00F74312">
        <w:rPr>
          <w:rStyle w:val="SchwacheHervorhebung"/>
        </w:rPr>
        <w:t>4</w:t>
      </w:r>
    </w:p>
    <w:p w14:paraId="72B33ED7" w14:textId="77777777" w:rsidR="00373E2D" w:rsidRDefault="00373E2D" w:rsidP="00386838">
      <w:pPr>
        <w:jc w:val="both"/>
        <w:rPr>
          <w:rStyle w:val="IntensiveHervorhebung"/>
          <w:szCs w:val="32"/>
        </w:rPr>
      </w:pPr>
    </w:p>
    <w:p w14:paraId="617EB70A" w14:textId="26134727" w:rsidR="00FF4FF8" w:rsidRPr="003863BE" w:rsidRDefault="00F74312" w:rsidP="00386838">
      <w:pPr>
        <w:jc w:val="both"/>
        <w:rPr>
          <w:rStyle w:val="IntensiveHervorhebung"/>
          <w:rFonts w:cstheme="majorHAnsi"/>
          <w:szCs w:val="32"/>
        </w:rPr>
      </w:pPr>
      <w:r>
        <w:rPr>
          <w:rStyle w:val="IntensiveHervorhebung"/>
          <w:rFonts w:cstheme="majorHAnsi"/>
          <w:szCs w:val="32"/>
        </w:rPr>
        <w:t>Proti4n, Projekt</w:t>
      </w:r>
      <w:r w:rsidR="009549CE">
        <w:rPr>
          <w:rStyle w:val="IntensiveHervorhebung"/>
          <w:rFonts w:cstheme="majorHAnsi"/>
          <w:szCs w:val="32"/>
        </w:rPr>
        <w:t xml:space="preserve">-Tracking i4next, ist </w:t>
      </w:r>
      <w:r w:rsidR="00CA7DC0" w:rsidRPr="003863BE">
        <w:rPr>
          <w:rStyle w:val="IntensiveHervorhebung"/>
          <w:rFonts w:cstheme="majorHAnsi"/>
          <w:szCs w:val="32"/>
        </w:rPr>
        <w:t>ein Tool</w:t>
      </w:r>
      <w:r w:rsidR="009E3C20" w:rsidRPr="003863BE">
        <w:rPr>
          <w:rStyle w:val="IntensiveHervorhebung"/>
          <w:rFonts w:cstheme="majorHAnsi"/>
          <w:szCs w:val="32"/>
        </w:rPr>
        <w:t xml:space="preserve"> </w:t>
      </w:r>
      <w:r w:rsidR="009549CE">
        <w:rPr>
          <w:rStyle w:val="IntensiveHervorhebung"/>
          <w:rFonts w:cstheme="majorHAnsi"/>
          <w:szCs w:val="32"/>
        </w:rPr>
        <w:t>zu</w:t>
      </w:r>
      <w:r w:rsidR="00372F42">
        <w:rPr>
          <w:rStyle w:val="IntensiveHervorhebung"/>
          <w:rFonts w:cstheme="majorHAnsi"/>
          <w:szCs w:val="32"/>
        </w:rPr>
        <w:t>r</w:t>
      </w:r>
      <w:r w:rsidR="009549CE">
        <w:rPr>
          <w:rStyle w:val="IntensiveHervorhebung"/>
          <w:rFonts w:cstheme="majorHAnsi"/>
          <w:szCs w:val="32"/>
        </w:rPr>
        <w:t xml:space="preserve"> </w:t>
      </w:r>
      <w:r w:rsidR="00372F42">
        <w:rPr>
          <w:rStyle w:val="IntensiveHervorhebung"/>
          <w:rFonts w:cstheme="majorHAnsi"/>
          <w:szCs w:val="32"/>
        </w:rPr>
        <w:t xml:space="preserve">Verwaltung der </w:t>
      </w:r>
      <w:r w:rsidR="009549CE">
        <w:rPr>
          <w:rStyle w:val="IntensiveHervorhebung"/>
          <w:rFonts w:cstheme="majorHAnsi"/>
          <w:szCs w:val="32"/>
        </w:rPr>
        <w:t>Projekt</w:t>
      </w:r>
      <w:r w:rsidR="00372F42">
        <w:rPr>
          <w:rStyle w:val="IntensiveHervorhebung"/>
          <w:rFonts w:cstheme="majorHAnsi"/>
          <w:szCs w:val="32"/>
        </w:rPr>
        <w:t xml:space="preserve">e </w:t>
      </w:r>
      <w:r w:rsidR="009549CE">
        <w:rPr>
          <w:rStyle w:val="IntensiveHervorhebung"/>
          <w:rFonts w:cstheme="majorHAnsi"/>
          <w:szCs w:val="32"/>
        </w:rPr>
        <w:t xml:space="preserve">der </w:t>
      </w:r>
      <w:r w:rsidR="00372F42">
        <w:rPr>
          <w:rStyle w:val="IntensiveHervorhebung"/>
          <w:rFonts w:cstheme="majorHAnsi"/>
          <w:szCs w:val="32"/>
        </w:rPr>
        <w:t xml:space="preserve">i4next. </w:t>
      </w:r>
      <w:r w:rsidR="00062034">
        <w:rPr>
          <w:rStyle w:val="IntensiveHervorhebung"/>
          <w:rFonts w:cstheme="majorHAnsi"/>
          <w:szCs w:val="32"/>
        </w:rPr>
        <w:t xml:space="preserve">Initial liegt der Schwerpunkt auf </w:t>
      </w:r>
      <w:r w:rsidR="00663FAA">
        <w:rPr>
          <w:rStyle w:val="IntensiveHervorhebung"/>
          <w:rFonts w:cstheme="majorHAnsi"/>
          <w:szCs w:val="32"/>
        </w:rPr>
        <w:t xml:space="preserve">Projekten zur Abholung und Löschung von Hardware. </w:t>
      </w:r>
      <w:bookmarkEnd w:id="0"/>
      <w:bookmarkEnd w:id="1"/>
      <w:bookmarkEnd w:id="2"/>
    </w:p>
    <w:p w14:paraId="5540DB11" w14:textId="77777777" w:rsidR="004E188A" w:rsidRPr="00A244F1" w:rsidRDefault="004E188A" w:rsidP="00A244F1">
      <w:pPr>
        <w:pStyle w:val="berschrift1"/>
        <w:rPr>
          <w:rStyle w:val="IntensiveHervorhebung"/>
          <w:b/>
          <w:bCs w:val="0"/>
          <w:color w:val="C00000"/>
          <w:sz w:val="36"/>
          <w:szCs w:val="36"/>
        </w:rPr>
      </w:pPr>
      <w:bookmarkStart w:id="4" w:name="_Toc158823609"/>
      <w:r w:rsidRPr="00A244F1">
        <w:rPr>
          <w:rStyle w:val="IntensiveHervorhebung"/>
          <w:b/>
          <w:bCs w:val="0"/>
          <w:color w:val="C00000"/>
          <w:sz w:val="36"/>
          <w:szCs w:val="36"/>
        </w:rPr>
        <w:t>Inhaltsverzeichnis</w:t>
      </w:r>
      <w:bookmarkEnd w:id="4"/>
    </w:p>
    <w:bookmarkEnd w:id="3" w:displacedByCustomXml="next"/>
    <w:sdt>
      <w:sdtPr>
        <w:rPr>
          <w:rFonts w:cs="Times New Roman"/>
          <w:noProof w:val="0"/>
        </w:rPr>
        <w:id w:val="6989032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2AECEF" w14:textId="4F09B675" w:rsidR="007274C4" w:rsidRDefault="00386838">
          <w:pPr>
            <w:pStyle w:val="Verzeichnis1"/>
            <w:rPr>
              <w:rFonts w:asciiTheme="minorHAnsi" w:eastAsiaTheme="minorEastAsia" w:hAnsiTheme="minorHAnsi" w:cstheme="minorBidi"/>
              <w:sz w:val="22"/>
              <w:szCs w:val="22"/>
              <w:lang w:val="de-AT"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823609" w:history="1">
            <w:r w:rsidR="007274C4" w:rsidRPr="007D4AF6">
              <w:rPr>
                <w:rStyle w:val="Hyperlink"/>
              </w:rPr>
              <w:t>1</w:t>
            </w:r>
            <w:r w:rsidR="007274C4">
              <w:rPr>
                <w:rFonts w:asciiTheme="minorHAnsi" w:eastAsiaTheme="minorEastAsia" w:hAnsiTheme="minorHAnsi" w:cstheme="minorBidi"/>
                <w:sz w:val="22"/>
                <w:szCs w:val="22"/>
                <w:lang w:val="de-AT" w:eastAsia="de-AT"/>
              </w:rPr>
              <w:tab/>
            </w:r>
            <w:r w:rsidR="007274C4" w:rsidRPr="007D4AF6">
              <w:rPr>
                <w:rStyle w:val="Hyperlink"/>
              </w:rPr>
              <w:t>Inhaltsverzeichnis</w:t>
            </w:r>
            <w:r w:rsidR="007274C4">
              <w:rPr>
                <w:webHidden/>
              </w:rPr>
              <w:tab/>
            </w:r>
            <w:r w:rsidR="007274C4">
              <w:rPr>
                <w:webHidden/>
              </w:rPr>
              <w:fldChar w:fldCharType="begin"/>
            </w:r>
            <w:r w:rsidR="007274C4">
              <w:rPr>
                <w:webHidden/>
              </w:rPr>
              <w:instrText xml:space="preserve"> PAGEREF _Toc158823609 \h </w:instrText>
            </w:r>
            <w:r w:rsidR="007274C4">
              <w:rPr>
                <w:webHidden/>
              </w:rPr>
            </w:r>
            <w:r w:rsidR="007274C4">
              <w:rPr>
                <w:webHidden/>
              </w:rPr>
              <w:fldChar w:fldCharType="separate"/>
            </w:r>
            <w:r w:rsidR="007274C4">
              <w:rPr>
                <w:webHidden/>
              </w:rPr>
              <w:t>1</w:t>
            </w:r>
            <w:r w:rsidR="007274C4">
              <w:rPr>
                <w:webHidden/>
              </w:rPr>
              <w:fldChar w:fldCharType="end"/>
            </w:r>
          </w:hyperlink>
        </w:p>
        <w:p w14:paraId="3FD04E50" w14:textId="201A1E11" w:rsidR="007274C4" w:rsidRDefault="000E5F60">
          <w:pPr>
            <w:pStyle w:val="Verzeichnis1"/>
            <w:rPr>
              <w:rFonts w:asciiTheme="minorHAnsi" w:eastAsiaTheme="minorEastAsia" w:hAnsiTheme="minorHAnsi" w:cstheme="minorBidi"/>
              <w:sz w:val="22"/>
              <w:szCs w:val="22"/>
              <w:lang w:val="de-AT" w:eastAsia="de-AT"/>
            </w:rPr>
          </w:pPr>
          <w:hyperlink w:anchor="_Toc158823610" w:history="1">
            <w:r w:rsidR="007274C4" w:rsidRPr="007D4AF6">
              <w:rPr>
                <w:rStyle w:val="Hyperlink"/>
              </w:rPr>
              <w:t>2</w:t>
            </w:r>
            <w:r w:rsidR="007274C4">
              <w:rPr>
                <w:rFonts w:asciiTheme="minorHAnsi" w:eastAsiaTheme="minorEastAsia" w:hAnsiTheme="minorHAnsi" w:cstheme="minorBidi"/>
                <w:sz w:val="22"/>
                <w:szCs w:val="22"/>
                <w:lang w:val="de-AT" w:eastAsia="de-AT"/>
              </w:rPr>
              <w:tab/>
            </w:r>
            <w:r w:rsidR="007274C4" w:rsidRPr="007D4AF6">
              <w:rPr>
                <w:rStyle w:val="Hyperlink"/>
              </w:rPr>
              <w:t>Motivation</w:t>
            </w:r>
            <w:r w:rsidR="007274C4">
              <w:rPr>
                <w:webHidden/>
              </w:rPr>
              <w:tab/>
            </w:r>
            <w:r w:rsidR="007274C4">
              <w:rPr>
                <w:webHidden/>
              </w:rPr>
              <w:fldChar w:fldCharType="begin"/>
            </w:r>
            <w:r w:rsidR="007274C4">
              <w:rPr>
                <w:webHidden/>
              </w:rPr>
              <w:instrText xml:space="preserve"> PAGEREF _Toc158823610 \h </w:instrText>
            </w:r>
            <w:r w:rsidR="007274C4">
              <w:rPr>
                <w:webHidden/>
              </w:rPr>
            </w:r>
            <w:r w:rsidR="007274C4">
              <w:rPr>
                <w:webHidden/>
              </w:rPr>
              <w:fldChar w:fldCharType="separate"/>
            </w:r>
            <w:r w:rsidR="007274C4">
              <w:rPr>
                <w:webHidden/>
              </w:rPr>
              <w:t>1</w:t>
            </w:r>
            <w:r w:rsidR="007274C4">
              <w:rPr>
                <w:webHidden/>
              </w:rPr>
              <w:fldChar w:fldCharType="end"/>
            </w:r>
          </w:hyperlink>
        </w:p>
        <w:p w14:paraId="35592376" w14:textId="231C8295" w:rsidR="007274C4" w:rsidRDefault="000E5F60">
          <w:pPr>
            <w:pStyle w:val="Verzeichnis1"/>
            <w:rPr>
              <w:rFonts w:asciiTheme="minorHAnsi" w:eastAsiaTheme="minorEastAsia" w:hAnsiTheme="minorHAnsi" w:cstheme="minorBidi"/>
              <w:sz w:val="22"/>
              <w:szCs w:val="22"/>
              <w:lang w:val="de-AT" w:eastAsia="de-AT"/>
            </w:rPr>
          </w:pPr>
          <w:hyperlink w:anchor="_Toc158823611" w:history="1">
            <w:r w:rsidR="007274C4" w:rsidRPr="007D4AF6">
              <w:rPr>
                <w:rStyle w:val="Hyperlink"/>
              </w:rPr>
              <w:t>3</w:t>
            </w:r>
            <w:r w:rsidR="007274C4">
              <w:rPr>
                <w:rFonts w:asciiTheme="minorHAnsi" w:eastAsiaTheme="minorEastAsia" w:hAnsiTheme="minorHAnsi" w:cstheme="minorBidi"/>
                <w:sz w:val="22"/>
                <w:szCs w:val="22"/>
                <w:lang w:val="de-AT" w:eastAsia="de-AT"/>
              </w:rPr>
              <w:tab/>
            </w:r>
            <w:r w:rsidR="007274C4" w:rsidRPr="007D4AF6">
              <w:rPr>
                <w:rStyle w:val="Hyperlink"/>
              </w:rPr>
              <w:t>Funktion</w:t>
            </w:r>
            <w:r w:rsidR="007274C4">
              <w:rPr>
                <w:webHidden/>
              </w:rPr>
              <w:tab/>
            </w:r>
            <w:r w:rsidR="007274C4">
              <w:rPr>
                <w:webHidden/>
              </w:rPr>
              <w:fldChar w:fldCharType="begin"/>
            </w:r>
            <w:r w:rsidR="007274C4">
              <w:rPr>
                <w:webHidden/>
              </w:rPr>
              <w:instrText xml:space="preserve"> PAGEREF _Toc158823611 \h </w:instrText>
            </w:r>
            <w:r w:rsidR="007274C4">
              <w:rPr>
                <w:webHidden/>
              </w:rPr>
            </w:r>
            <w:r w:rsidR="007274C4">
              <w:rPr>
                <w:webHidden/>
              </w:rPr>
              <w:fldChar w:fldCharType="separate"/>
            </w:r>
            <w:r w:rsidR="007274C4">
              <w:rPr>
                <w:webHidden/>
              </w:rPr>
              <w:t>1</w:t>
            </w:r>
            <w:r w:rsidR="007274C4">
              <w:rPr>
                <w:webHidden/>
              </w:rPr>
              <w:fldChar w:fldCharType="end"/>
            </w:r>
          </w:hyperlink>
        </w:p>
        <w:p w14:paraId="37B23BE3" w14:textId="67491F51" w:rsidR="007274C4" w:rsidRDefault="000E5F60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158823612" w:history="1">
            <w:r w:rsidR="007274C4" w:rsidRPr="007D4AF6">
              <w:rPr>
                <w:rStyle w:val="Hyperlink"/>
                <w:noProof/>
              </w:rPr>
              <w:t>3.1</w:t>
            </w:r>
            <w:r w:rsidR="007274C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="007274C4" w:rsidRPr="007D4AF6">
              <w:rPr>
                <w:rStyle w:val="Hyperlink"/>
                <w:noProof/>
              </w:rPr>
              <w:t>Übersichtsformular</w:t>
            </w:r>
            <w:r w:rsidR="007274C4">
              <w:rPr>
                <w:noProof/>
                <w:webHidden/>
              </w:rPr>
              <w:tab/>
            </w:r>
            <w:r w:rsidR="007274C4">
              <w:rPr>
                <w:noProof/>
                <w:webHidden/>
              </w:rPr>
              <w:fldChar w:fldCharType="begin"/>
            </w:r>
            <w:r w:rsidR="007274C4">
              <w:rPr>
                <w:noProof/>
                <w:webHidden/>
              </w:rPr>
              <w:instrText xml:space="preserve"> PAGEREF _Toc158823612 \h </w:instrText>
            </w:r>
            <w:r w:rsidR="007274C4">
              <w:rPr>
                <w:noProof/>
                <w:webHidden/>
              </w:rPr>
            </w:r>
            <w:r w:rsidR="007274C4">
              <w:rPr>
                <w:noProof/>
                <w:webHidden/>
              </w:rPr>
              <w:fldChar w:fldCharType="separate"/>
            </w:r>
            <w:r w:rsidR="007274C4">
              <w:rPr>
                <w:noProof/>
                <w:webHidden/>
              </w:rPr>
              <w:t>1</w:t>
            </w:r>
            <w:r w:rsidR="007274C4">
              <w:rPr>
                <w:noProof/>
                <w:webHidden/>
              </w:rPr>
              <w:fldChar w:fldCharType="end"/>
            </w:r>
          </w:hyperlink>
        </w:p>
        <w:p w14:paraId="4BB03B05" w14:textId="697B745E" w:rsidR="007274C4" w:rsidRDefault="000E5F60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158823613" w:history="1">
            <w:r w:rsidR="007274C4" w:rsidRPr="007D4AF6">
              <w:rPr>
                <w:rStyle w:val="Hyperlink"/>
                <w:noProof/>
              </w:rPr>
              <w:t>3.2</w:t>
            </w:r>
            <w:r w:rsidR="007274C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="007274C4" w:rsidRPr="007D4AF6">
              <w:rPr>
                <w:rStyle w:val="Hyperlink"/>
                <w:noProof/>
              </w:rPr>
              <w:t>Neues Projekt</w:t>
            </w:r>
            <w:r w:rsidR="007274C4">
              <w:rPr>
                <w:noProof/>
                <w:webHidden/>
              </w:rPr>
              <w:tab/>
            </w:r>
            <w:r w:rsidR="007274C4">
              <w:rPr>
                <w:noProof/>
                <w:webHidden/>
              </w:rPr>
              <w:fldChar w:fldCharType="begin"/>
            </w:r>
            <w:r w:rsidR="007274C4">
              <w:rPr>
                <w:noProof/>
                <w:webHidden/>
              </w:rPr>
              <w:instrText xml:space="preserve"> PAGEREF _Toc158823613 \h </w:instrText>
            </w:r>
            <w:r w:rsidR="007274C4">
              <w:rPr>
                <w:noProof/>
                <w:webHidden/>
              </w:rPr>
            </w:r>
            <w:r w:rsidR="007274C4">
              <w:rPr>
                <w:noProof/>
                <w:webHidden/>
              </w:rPr>
              <w:fldChar w:fldCharType="separate"/>
            </w:r>
            <w:r w:rsidR="007274C4">
              <w:rPr>
                <w:noProof/>
                <w:webHidden/>
              </w:rPr>
              <w:t>2</w:t>
            </w:r>
            <w:r w:rsidR="007274C4">
              <w:rPr>
                <w:noProof/>
                <w:webHidden/>
              </w:rPr>
              <w:fldChar w:fldCharType="end"/>
            </w:r>
          </w:hyperlink>
        </w:p>
        <w:p w14:paraId="42D51A90" w14:textId="0D7940EA" w:rsidR="007274C4" w:rsidRDefault="000E5F60">
          <w:pPr>
            <w:pStyle w:val="Verzeichnis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158823614" w:history="1">
            <w:r w:rsidR="007274C4" w:rsidRPr="007D4AF6">
              <w:rPr>
                <w:rStyle w:val="Hyperlink"/>
                <w:noProof/>
              </w:rPr>
              <w:t>3.3</w:t>
            </w:r>
            <w:r w:rsidR="007274C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="007274C4" w:rsidRPr="007D4AF6">
              <w:rPr>
                <w:rStyle w:val="Hyperlink"/>
                <w:noProof/>
              </w:rPr>
              <w:t>Projektstatus bearbeiten</w:t>
            </w:r>
            <w:r w:rsidR="007274C4">
              <w:rPr>
                <w:noProof/>
                <w:webHidden/>
              </w:rPr>
              <w:tab/>
            </w:r>
            <w:r w:rsidR="007274C4">
              <w:rPr>
                <w:noProof/>
                <w:webHidden/>
              </w:rPr>
              <w:fldChar w:fldCharType="begin"/>
            </w:r>
            <w:r w:rsidR="007274C4">
              <w:rPr>
                <w:noProof/>
                <w:webHidden/>
              </w:rPr>
              <w:instrText xml:space="preserve"> PAGEREF _Toc158823614 \h </w:instrText>
            </w:r>
            <w:r w:rsidR="007274C4">
              <w:rPr>
                <w:noProof/>
                <w:webHidden/>
              </w:rPr>
            </w:r>
            <w:r w:rsidR="007274C4">
              <w:rPr>
                <w:noProof/>
                <w:webHidden/>
              </w:rPr>
              <w:fldChar w:fldCharType="separate"/>
            </w:r>
            <w:r w:rsidR="007274C4">
              <w:rPr>
                <w:noProof/>
                <w:webHidden/>
              </w:rPr>
              <w:t>2</w:t>
            </w:r>
            <w:r w:rsidR="007274C4">
              <w:rPr>
                <w:noProof/>
                <w:webHidden/>
              </w:rPr>
              <w:fldChar w:fldCharType="end"/>
            </w:r>
          </w:hyperlink>
        </w:p>
        <w:p w14:paraId="0468E7CC" w14:textId="1E747DF7" w:rsidR="007274C4" w:rsidRDefault="000E5F60">
          <w:pPr>
            <w:pStyle w:val="Verzeichnis1"/>
            <w:rPr>
              <w:rFonts w:asciiTheme="minorHAnsi" w:eastAsiaTheme="minorEastAsia" w:hAnsiTheme="minorHAnsi" w:cstheme="minorBidi"/>
              <w:sz w:val="22"/>
              <w:szCs w:val="22"/>
              <w:lang w:val="de-AT" w:eastAsia="de-AT"/>
            </w:rPr>
          </w:pPr>
          <w:hyperlink w:anchor="_Toc158823615" w:history="1">
            <w:r w:rsidR="007274C4" w:rsidRPr="007D4AF6">
              <w:rPr>
                <w:rStyle w:val="Hyperlink"/>
              </w:rPr>
              <w:t>4</w:t>
            </w:r>
            <w:r w:rsidR="007274C4">
              <w:rPr>
                <w:rFonts w:asciiTheme="minorHAnsi" w:eastAsiaTheme="minorEastAsia" w:hAnsiTheme="minorHAnsi" w:cstheme="minorBidi"/>
                <w:sz w:val="22"/>
                <w:szCs w:val="22"/>
                <w:lang w:val="de-AT" w:eastAsia="de-AT"/>
              </w:rPr>
              <w:tab/>
            </w:r>
            <w:r w:rsidR="007274C4" w:rsidRPr="007D4AF6">
              <w:rPr>
                <w:rStyle w:val="Hyperlink"/>
              </w:rPr>
              <w:t>Techniken</w:t>
            </w:r>
            <w:r w:rsidR="007274C4">
              <w:rPr>
                <w:webHidden/>
              </w:rPr>
              <w:tab/>
            </w:r>
            <w:r w:rsidR="007274C4">
              <w:rPr>
                <w:webHidden/>
              </w:rPr>
              <w:fldChar w:fldCharType="begin"/>
            </w:r>
            <w:r w:rsidR="007274C4">
              <w:rPr>
                <w:webHidden/>
              </w:rPr>
              <w:instrText xml:space="preserve"> PAGEREF _Toc158823615 \h </w:instrText>
            </w:r>
            <w:r w:rsidR="007274C4">
              <w:rPr>
                <w:webHidden/>
              </w:rPr>
            </w:r>
            <w:r w:rsidR="007274C4">
              <w:rPr>
                <w:webHidden/>
              </w:rPr>
              <w:fldChar w:fldCharType="separate"/>
            </w:r>
            <w:r w:rsidR="007274C4">
              <w:rPr>
                <w:webHidden/>
              </w:rPr>
              <w:t>2</w:t>
            </w:r>
            <w:r w:rsidR="007274C4">
              <w:rPr>
                <w:webHidden/>
              </w:rPr>
              <w:fldChar w:fldCharType="end"/>
            </w:r>
          </w:hyperlink>
        </w:p>
        <w:p w14:paraId="47913CA6" w14:textId="1292B950" w:rsidR="007274C4" w:rsidRDefault="000E5F60">
          <w:pPr>
            <w:pStyle w:val="Verzeichnis1"/>
            <w:rPr>
              <w:rFonts w:asciiTheme="minorHAnsi" w:eastAsiaTheme="minorEastAsia" w:hAnsiTheme="minorHAnsi" w:cstheme="minorBidi"/>
              <w:sz w:val="22"/>
              <w:szCs w:val="22"/>
              <w:lang w:val="de-AT" w:eastAsia="de-AT"/>
            </w:rPr>
          </w:pPr>
          <w:hyperlink w:anchor="_Toc158823616" w:history="1">
            <w:r w:rsidR="007274C4" w:rsidRPr="007D4AF6">
              <w:rPr>
                <w:rStyle w:val="Hyperlink"/>
              </w:rPr>
              <w:t>5</w:t>
            </w:r>
            <w:r w:rsidR="007274C4">
              <w:rPr>
                <w:rFonts w:asciiTheme="minorHAnsi" w:eastAsiaTheme="minorEastAsia" w:hAnsiTheme="minorHAnsi" w:cstheme="minorBidi"/>
                <w:sz w:val="22"/>
                <w:szCs w:val="22"/>
                <w:lang w:val="de-AT" w:eastAsia="de-AT"/>
              </w:rPr>
              <w:tab/>
            </w:r>
            <w:r w:rsidR="007274C4" w:rsidRPr="007D4AF6">
              <w:rPr>
                <w:rStyle w:val="Hyperlink"/>
              </w:rPr>
              <w:t>LOG-Files</w:t>
            </w:r>
            <w:r w:rsidR="007274C4">
              <w:rPr>
                <w:webHidden/>
              </w:rPr>
              <w:tab/>
            </w:r>
            <w:r w:rsidR="007274C4">
              <w:rPr>
                <w:webHidden/>
              </w:rPr>
              <w:fldChar w:fldCharType="begin"/>
            </w:r>
            <w:r w:rsidR="007274C4">
              <w:rPr>
                <w:webHidden/>
              </w:rPr>
              <w:instrText xml:space="preserve"> PAGEREF _Toc158823616 \h </w:instrText>
            </w:r>
            <w:r w:rsidR="007274C4">
              <w:rPr>
                <w:webHidden/>
              </w:rPr>
            </w:r>
            <w:r w:rsidR="007274C4">
              <w:rPr>
                <w:webHidden/>
              </w:rPr>
              <w:fldChar w:fldCharType="separate"/>
            </w:r>
            <w:r w:rsidR="007274C4">
              <w:rPr>
                <w:webHidden/>
              </w:rPr>
              <w:t>3</w:t>
            </w:r>
            <w:r w:rsidR="007274C4">
              <w:rPr>
                <w:webHidden/>
              </w:rPr>
              <w:fldChar w:fldCharType="end"/>
            </w:r>
          </w:hyperlink>
        </w:p>
        <w:p w14:paraId="29D08758" w14:textId="542D8026" w:rsidR="007274C4" w:rsidRDefault="000E5F60">
          <w:pPr>
            <w:pStyle w:val="Verzeichnis1"/>
            <w:rPr>
              <w:rFonts w:asciiTheme="minorHAnsi" w:eastAsiaTheme="minorEastAsia" w:hAnsiTheme="minorHAnsi" w:cstheme="minorBidi"/>
              <w:sz w:val="22"/>
              <w:szCs w:val="22"/>
              <w:lang w:val="de-AT" w:eastAsia="de-AT"/>
            </w:rPr>
          </w:pPr>
          <w:hyperlink w:anchor="_Toc158823617" w:history="1">
            <w:r w:rsidR="007274C4" w:rsidRPr="007D4AF6">
              <w:rPr>
                <w:rStyle w:val="Hyperlink"/>
              </w:rPr>
              <w:t>6</w:t>
            </w:r>
            <w:r w:rsidR="007274C4">
              <w:rPr>
                <w:rFonts w:asciiTheme="minorHAnsi" w:eastAsiaTheme="minorEastAsia" w:hAnsiTheme="minorHAnsi" w:cstheme="minorBidi"/>
                <w:sz w:val="22"/>
                <w:szCs w:val="22"/>
                <w:lang w:val="de-AT" w:eastAsia="de-AT"/>
              </w:rPr>
              <w:tab/>
            </w:r>
            <w:r w:rsidR="007274C4" w:rsidRPr="007D4AF6">
              <w:rPr>
                <w:rStyle w:val="Hyperlink"/>
              </w:rPr>
              <w:t>Änderungen</w:t>
            </w:r>
            <w:r w:rsidR="007274C4">
              <w:rPr>
                <w:webHidden/>
              </w:rPr>
              <w:tab/>
            </w:r>
            <w:r w:rsidR="007274C4">
              <w:rPr>
                <w:webHidden/>
              </w:rPr>
              <w:fldChar w:fldCharType="begin"/>
            </w:r>
            <w:r w:rsidR="007274C4">
              <w:rPr>
                <w:webHidden/>
              </w:rPr>
              <w:instrText xml:space="preserve"> PAGEREF _Toc158823617 \h </w:instrText>
            </w:r>
            <w:r w:rsidR="007274C4">
              <w:rPr>
                <w:webHidden/>
              </w:rPr>
            </w:r>
            <w:r w:rsidR="007274C4">
              <w:rPr>
                <w:webHidden/>
              </w:rPr>
              <w:fldChar w:fldCharType="separate"/>
            </w:r>
            <w:r w:rsidR="007274C4">
              <w:rPr>
                <w:webHidden/>
              </w:rPr>
              <w:t>3</w:t>
            </w:r>
            <w:r w:rsidR="007274C4">
              <w:rPr>
                <w:webHidden/>
              </w:rPr>
              <w:fldChar w:fldCharType="end"/>
            </w:r>
          </w:hyperlink>
        </w:p>
        <w:p w14:paraId="3FE5090B" w14:textId="3C29BF0A" w:rsidR="007274C4" w:rsidRDefault="000E5F60">
          <w:pPr>
            <w:pStyle w:val="Verzeichnis1"/>
            <w:rPr>
              <w:rFonts w:asciiTheme="minorHAnsi" w:eastAsiaTheme="minorEastAsia" w:hAnsiTheme="minorHAnsi" w:cstheme="minorBidi"/>
              <w:sz w:val="22"/>
              <w:szCs w:val="22"/>
              <w:lang w:val="de-AT" w:eastAsia="de-AT"/>
            </w:rPr>
          </w:pPr>
          <w:hyperlink w:anchor="_Toc158823618" w:history="1">
            <w:r w:rsidR="007274C4" w:rsidRPr="007D4AF6">
              <w:rPr>
                <w:rStyle w:val="Hyperlink"/>
                <w:bCs/>
              </w:rPr>
              <w:t>Version v1.05</w:t>
            </w:r>
            <w:r w:rsidR="007274C4">
              <w:rPr>
                <w:webHidden/>
              </w:rPr>
              <w:tab/>
            </w:r>
            <w:r w:rsidR="007274C4">
              <w:rPr>
                <w:webHidden/>
              </w:rPr>
              <w:fldChar w:fldCharType="begin"/>
            </w:r>
            <w:r w:rsidR="007274C4">
              <w:rPr>
                <w:webHidden/>
              </w:rPr>
              <w:instrText xml:space="preserve"> PAGEREF _Toc158823618 \h </w:instrText>
            </w:r>
            <w:r w:rsidR="007274C4">
              <w:rPr>
                <w:webHidden/>
              </w:rPr>
            </w:r>
            <w:r w:rsidR="007274C4">
              <w:rPr>
                <w:webHidden/>
              </w:rPr>
              <w:fldChar w:fldCharType="separate"/>
            </w:r>
            <w:r w:rsidR="007274C4">
              <w:rPr>
                <w:webHidden/>
              </w:rPr>
              <w:t>3</w:t>
            </w:r>
            <w:r w:rsidR="007274C4">
              <w:rPr>
                <w:webHidden/>
              </w:rPr>
              <w:fldChar w:fldCharType="end"/>
            </w:r>
          </w:hyperlink>
        </w:p>
        <w:p w14:paraId="5098CF2D" w14:textId="081839F6" w:rsidR="007274C4" w:rsidRDefault="000E5F60">
          <w:pPr>
            <w:pStyle w:val="Verzeichnis1"/>
            <w:rPr>
              <w:rFonts w:asciiTheme="minorHAnsi" w:eastAsiaTheme="minorEastAsia" w:hAnsiTheme="minorHAnsi" w:cstheme="minorBidi"/>
              <w:sz w:val="22"/>
              <w:szCs w:val="22"/>
              <w:lang w:val="de-AT" w:eastAsia="de-AT"/>
            </w:rPr>
          </w:pPr>
          <w:hyperlink w:anchor="_Toc158823619" w:history="1">
            <w:r w:rsidR="007274C4" w:rsidRPr="007D4AF6">
              <w:rPr>
                <w:rStyle w:val="Hyperlink"/>
              </w:rPr>
              <w:t>7</w:t>
            </w:r>
            <w:r w:rsidR="007274C4">
              <w:rPr>
                <w:rFonts w:asciiTheme="minorHAnsi" w:eastAsiaTheme="minorEastAsia" w:hAnsiTheme="minorHAnsi" w:cstheme="minorBidi"/>
                <w:sz w:val="22"/>
                <w:szCs w:val="22"/>
                <w:lang w:val="de-AT" w:eastAsia="de-AT"/>
              </w:rPr>
              <w:tab/>
            </w:r>
            <w:r w:rsidR="007274C4" w:rsidRPr="007D4AF6">
              <w:rPr>
                <w:rStyle w:val="Hyperlink"/>
              </w:rPr>
              <w:t>Änderungsvorschläge</w:t>
            </w:r>
            <w:r w:rsidR="007274C4">
              <w:rPr>
                <w:webHidden/>
              </w:rPr>
              <w:tab/>
            </w:r>
            <w:r w:rsidR="007274C4">
              <w:rPr>
                <w:webHidden/>
              </w:rPr>
              <w:fldChar w:fldCharType="begin"/>
            </w:r>
            <w:r w:rsidR="007274C4">
              <w:rPr>
                <w:webHidden/>
              </w:rPr>
              <w:instrText xml:space="preserve"> PAGEREF _Toc158823619 \h </w:instrText>
            </w:r>
            <w:r w:rsidR="007274C4">
              <w:rPr>
                <w:webHidden/>
              </w:rPr>
            </w:r>
            <w:r w:rsidR="007274C4">
              <w:rPr>
                <w:webHidden/>
              </w:rPr>
              <w:fldChar w:fldCharType="separate"/>
            </w:r>
            <w:r w:rsidR="007274C4">
              <w:rPr>
                <w:webHidden/>
              </w:rPr>
              <w:t>3</w:t>
            </w:r>
            <w:r w:rsidR="007274C4">
              <w:rPr>
                <w:webHidden/>
              </w:rPr>
              <w:fldChar w:fldCharType="end"/>
            </w:r>
          </w:hyperlink>
        </w:p>
        <w:p w14:paraId="492C0756" w14:textId="1150C592" w:rsidR="00386838" w:rsidRDefault="00386838">
          <w:r>
            <w:rPr>
              <w:b/>
              <w:bCs/>
            </w:rPr>
            <w:fldChar w:fldCharType="end"/>
          </w:r>
        </w:p>
      </w:sdtContent>
    </w:sdt>
    <w:p w14:paraId="75DD60A6" w14:textId="77777777" w:rsidR="00CC1ECE" w:rsidRPr="00A244F1" w:rsidRDefault="00CC1ECE" w:rsidP="00A244F1">
      <w:pPr>
        <w:pStyle w:val="berschrift1"/>
      </w:pPr>
      <w:bookmarkStart w:id="5" w:name="_Toc98843491"/>
      <w:bookmarkStart w:id="6" w:name="_Toc158823610"/>
      <w:r w:rsidRPr="00A244F1">
        <w:t>Motivation</w:t>
      </w:r>
      <w:bookmarkStart w:id="7" w:name="_Toc84944563"/>
      <w:bookmarkStart w:id="8" w:name="_Toc84944614"/>
      <w:bookmarkEnd w:id="5"/>
      <w:bookmarkEnd w:id="6"/>
      <w:bookmarkEnd w:id="7"/>
      <w:bookmarkEnd w:id="8"/>
    </w:p>
    <w:p w14:paraId="48D1AE73" w14:textId="61C1293B" w:rsidR="00CC1ECE" w:rsidRPr="003863BE" w:rsidRDefault="00CC1ECE" w:rsidP="00092133">
      <w:pPr>
        <w:rPr>
          <w:rFonts w:cstheme="majorHAnsi"/>
          <w:sz w:val="28"/>
          <w:szCs w:val="28"/>
        </w:rPr>
      </w:pPr>
      <w:r w:rsidRPr="003863BE">
        <w:rPr>
          <w:rStyle w:val="Fett"/>
          <w:rFonts w:cstheme="majorHAnsi"/>
          <w:color w:val="000000" w:themeColor="text1"/>
          <w:szCs w:val="28"/>
        </w:rPr>
        <w:t xml:space="preserve">Zweck und Hintergedanke: Es soll ein einfaches Tool entwickelt werden, um </w:t>
      </w:r>
      <w:r w:rsidR="009E3C20" w:rsidRPr="003863BE">
        <w:rPr>
          <w:rStyle w:val="Fett"/>
          <w:rFonts w:cstheme="majorHAnsi"/>
          <w:color w:val="000000" w:themeColor="text1"/>
          <w:szCs w:val="28"/>
        </w:rPr>
        <w:t xml:space="preserve">die </w:t>
      </w:r>
      <w:r w:rsidR="007F2317">
        <w:rPr>
          <w:rStyle w:val="Fett"/>
          <w:rFonts w:cstheme="majorHAnsi"/>
          <w:color w:val="000000" w:themeColor="text1"/>
          <w:szCs w:val="28"/>
        </w:rPr>
        <w:t xml:space="preserve">einzelnen Projekte </w:t>
      </w:r>
      <w:r w:rsidR="0046106C">
        <w:rPr>
          <w:rStyle w:val="Fett"/>
          <w:rFonts w:cstheme="majorHAnsi"/>
          <w:color w:val="000000" w:themeColor="text1"/>
          <w:szCs w:val="28"/>
        </w:rPr>
        <w:t xml:space="preserve">der i4next zu erfassen und zu tracken. </w:t>
      </w:r>
      <w:r w:rsidR="003201FC">
        <w:rPr>
          <w:rStyle w:val="Fett"/>
          <w:rFonts w:cstheme="majorHAnsi"/>
          <w:color w:val="000000" w:themeColor="text1"/>
          <w:szCs w:val="28"/>
        </w:rPr>
        <w:t xml:space="preserve">Die einzelnen Meilensteine sollen </w:t>
      </w:r>
      <w:r w:rsidR="003B0E5F">
        <w:rPr>
          <w:rStyle w:val="Fett"/>
          <w:rFonts w:cstheme="majorHAnsi"/>
          <w:color w:val="000000" w:themeColor="text1"/>
          <w:szCs w:val="28"/>
        </w:rPr>
        <w:t xml:space="preserve">erfasst </w:t>
      </w:r>
      <w:r w:rsidR="00CA5D9C">
        <w:rPr>
          <w:rStyle w:val="Fett"/>
          <w:rFonts w:cstheme="majorHAnsi"/>
          <w:color w:val="000000" w:themeColor="text1"/>
          <w:szCs w:val="28"/>
        </w:rPr>
        <w:t xml:space="preserve">werden. In weiterer Folge sollen zusätzliche </w:t>
      </w:r>
      <w:r w:rsidR="003B0E5F">
        <w:rPr>
          <w:rStyle w:val="Fett"/>
          <w:rFonts w:cstheme="majorHAnsi"/>
          <w:color w:val="000000" w:themeColor="text1"/>
          <w:szCs w:val="28"/>
        </w:rPr>
        <w:t xml:space="preserve">Funktionalitäten </w:t>
      </w:r>
      <w:r w:rsidR="00D406B7">
        <w:rPr>
          <w:rStyle w:val="Fett"/>
          <w:rFonts w:cstheme="majorHAnsi"/>
          <w:color w:val="000000" w:themeColor="text1"/>
          <w:szCs w:val="28"/>
        </w:rPr>
        <w:t xml:space="preserve">hinzukommen. </w:t>
      </w:r>
      <w:r w:rsidR="00113E5E" w:rsidRPr="003863BE">
        <w:rPr>
          <w:rStyle w:val="Fett"/>
          <w:rFonts w:cstheme="majorHAnsi"/>
          <w:color w:val="000000" w:themeColor="text1"/>
          <w:szCs w:val="28"/>
        </w:rPr>
        <w:t xml:space="preserve"> </w:t>
      </w:r>
    </w:p>
    <w:p w14:paraId="562B53A3" w14:textId="618433C4" w:rsidR="004B5D15" w:rsidRPr="00A82A54" w:rsidRDefault="004B5D15" w:rsidP="00A244F1">
      <w:pPr>
        <w:pStyle w:val="berschrift1"/>
      </w:pPr>
      <w:bookmarkStart w:id="9" w:name="_Toc110508889"/>
      <w:bookmarkStart w:id="10" w:name="_Toc158823611"/>
      <w:r w:rsidRPr="00A82A54">
        <w:t>Funktion</w:t>
      </w:r>
      <w:bookmarkEnd w:id="10"/>
    </w:p>
    <w:p w14:paraId="78C66FB4" w14:textId="71C1A549" w:rsidR="004B5D15" w:rsidRDefault="004B5D15" w:rsidP="004642D2">
      <w:pPr>
        <w:pStyle w:val="berschrift2"/>
      </w:pPr>
      <w:bookmarkStart w:id="11" w:name="_Toc158823612"/>
      <w:r>
        <w:t>Übersichtsformular</w:t>
      </w:r>
      <w:bookmarkEnd w:id="11"/>
    </w:p>
    <w:p w14:paraId="28545DDB" w14:textId="234AF004" w:rsidR="004B5D15" w:rsidRDefault="004B5D15" w:rsidP="004B5D15">
      <w:r>
        <w:t xml:space="preserve">Beim Öffnen wird das Übersichtsformular mit einer Liste aller erstellten </w:t>
      </w:r>
      <w:r w:rsidR="003A5F9E">
        <w:t>Projekte</w:t>
      </w:r>
      <w:r>
        <w:t xml:space="preserve"> angezeigt. Die Liste </w:t>
      </w:r>
      <w:r w:rsidR="00F827DB">
        <w:t xml:space="preserve">zeigt zu jedem Projekt den am weitest fortgeschrittenen Status an. </w:t>
      </w:r>
    </w:p>
    <w:p w14:paraId="05BD3550" w14:textId="77777777" w:rsidR="003751DB" w:rsidRDefault="003751DB" w:rsidP="004B5D15"/>
    <w:p w14:paraId="3B3BA757" w14:textId="77777777" w:rsidR="003751DB" w:rsidRDefault="003751DB" w:rsidP="004B5D15">
      <w:r>
        <w:t xml:space="preserve">Neue Projekte können mittels eines </w:t>
      </w:r>
      <w:r w:rsidR="004B5D15">
        <w:t xml:space="preserve">Buttons </w:t>
      </w:r>
      <w:r>
        <w:t>hinzugefügt werden.</w:t>
      </w:r>
    </w:p>
    <w:p w14:paraId="6FC5E3AE" w14:textId="77777777" w:rsidR="003751DB" w:rsidRDefault="003751DB" w:rsidP="004B5D15"/>
    <w:p w14:paraId="3BD834EB" w14:textId="348483EB" w:rsidR="004B5D15" w:rsidRDefault="003751DB" w:rsidP="004B5D15">
      <w:r>
        <w:t>Durch Doppelklick wird</w:t>
      </w:r>
      <w:r w:rsidR="00166126">
        <w:t xml:space="preserve"> ein Detailformular zum jeweiligen Projekt geöffnet</w:t>
      </w:r>
      <w:r w:rsidR="004B5D15">
        <w:t>.</w:t>
      </w:r>
    </w:p>
    <w:p w14:paraId="01CEF17B" w14:textId="77777777" w:rsidR="004B5D15" w:rsidRDefault="004B5D15" w:rsidP="004B5D15"/>
    <w:p w14:paraId="265774A6" w14:textId="5BFD6641" w:rsidR="004B5D15" w:rsidRPr="003A4891" w:rsidRDefault="004B5D15" w:rsidP="004642D2">
      <w:pPr>
        <w:pStyle w:val="berschrift2"/>
      </w:pPr>
      <w:bookmarkStart w:id="12" w:name="_Toc158823613"/>
      <w:r w:rsidRPr="003A4891">
        <w:t>Neue</w:t>
      </w:r>
      <w:r w:rsidR="00166126" w:rsidRPr="003A4891">
        <w:t>s Projekt</w:t>
      </w:r>
      <w:bookmarkEnd w:id="12"/>
    </w:p>
    <w:p w14:paraId="12F5B7DD" w14:textId="11ED9C0B" w:rsidR="004B5D15" w:rsidRDefault="0099529D" w:rsidP="004B5D15">
      <w:r>
        <w:t>Zur Erstellung eine</w:t>
      </w:r>
      <w:r w:rsidR="00681A43">
        <w:t xml:space="preserve">s </w:t>
      </w:r>
      <w:r>
        <w:t>n</w:t>
      </w:r>
      <w:r w:rsidR="004B5D15">
        <w:t>eue</w:t>
      </w:r>
      <w:r>
        <w:t>n</w:t>
      </w:r>
      <w:r w:rsidR="004B5D15">
        <w:t xml:space="preserve"> </w:t>
      </w:r>
      <w:r w:rsidR="00681A43">
        <w:t>Projekts</w:t>
      </w:r>
    </w:p>
    <w:p w14:paraId="1A755272" w14:textId="77777777" w:rsidR="0099529D" w:rsidRDefault="0099529D" w:rsidP="004B5D15"/>
    <w:p w14:paraId="0E9242E5" w14:textId="5409E3CF" w:rsidR="004B5D15" w:rsidRDefault="00BC2A9B" w:rsidP="004B5D15">
      <w:r>
        <w:t>Ablauf:</w:t>
      </w:r>
    </w:p>
    <w:p w14:paraId="00E97891" w14:textId="2CCE1F62" w:rsidR="00E974A2" w:rsidRPr="00900C83" w:rsidRDefault="00E815A6" w:rsidP="00E974A2">
      <w:pPr>
        <w:pStyle w:val="Listenabsatz"/>
        <w:numPr>
          <w:ilvl w:val="0"/>
          <w:numId w:val="10"/>
        </w:numPr>
        <w:rPr>
          <w:highlight w:val="yellow"/>
        </w:rPr>
      </w:pPr>
      <w:r w:rsidRPr="00900C83">
        <w:t>Projektleiter eintragen</w:t>
      </w:r>
      <w:r w:rsidR="00E974A2" w:rsidRPr="00900C83">
        <w:t xml:space="preserve">: der Projektleiter ist für das gesamte Projekt verantwortlich. </w:t>
      </w:r>
      <w:r w:rsidR="00E974A2" w:rsidRPr="00900C83">
        <w:br/>
      </w:r>
      <w:r w:rsidR="00E974A2" w:rsidRPr="00900C83">
        <w:rPr>
          <w:highlight w:val="yellow"/>
        </w:rPr>
        <w:t xml:space="preserve">derzeit </w:t>
      </w:r>
      <w:r w:rsidR="006035D2" w:rsidRPr="00900C83">
        <w:rPr>
          <w:highlight w:val="yellow"/>
        </w:rPr>
        <w:t>wird der Name nicht automatisch erfasst!</w:t>
      </w:r>
    </w:p>
    <w:p w14:paraId="06FD891F" w14:textId="5FA950A1" w:rsidR="00BC2A9B" w:rsidRPr="00900C83" w:rsidRDefault="00CA29D9" w:rsidP="00BC2A9B">
      <w:pPr>
        <w:pStyle w:val="Listenabsatz"/>
        <w:numPr>
          <w:ilvl w:val="0"/>
          <w:numId w:val="10"/>
        </w:numPr>
        <w:rPr>
          <w:highlight w:val="yellow"/>
        </w:rPr>
      </w:pPr>
      <w:r w:rsidRPr="00900C83">
        <w:t>Kunde eintragen</w:t>
      </w:r>
      <w:r w:rsidR="006035D2" w:rsidRPr="00900C83">
        <w:t>: Kunde ist e</w:t>
      </w:r>
      <w:r w:rsidR="00681EE0" w:rsidRPr="00900C83">
        <w:t>rforderlich</w:t>
      </w:r>
      <w:r w:rsidR="00681EE0" w:rsidRPr="00900C83">
        <w:br/>
        <w:t xml:space="preserve">Kundenliste kann mit dem Button bearbeitet werden. </w:t>
      </w:r>
      <w:r w:rsidR="00900C83" w:rsidRPr="00900C83">
        <w:br/>
      </w:r>
      <w:r w:rsidR="00900C83" w:rsidRPr="00900C83">
        <w:rPr>
          <w:highlight w:val="yellow"/>
        </w:rPr>
        <w:t>Kundentabelle wurde noch nicht eingearbeitet!</w:t>
      </w:r>
    </w:p>
    <w:p w14:paraId="607A3188" w14:textId="4C8B7C1C" w:rsidR="0099529D" w:rsidRDefault="00E815A6" w:rsidP="00CA29D9">
      <w:pPr>
        <w:pStyle w:val="Listenabsatz"/>
        <w:numPr>
          <w:ilvl w:val="0"/>
          <w:numId w:val="10"/>
        </w:numPr>
      </w:pPr>
      <w:r w:rsidRPr="00900C83">
        <w:t>Bemerkung</w:t>
      </w:r>
      <w:r w:rsidR="00681EE0" w:rsidRPr="00900C83">
        <w:t>: optional</w:t>
      </w:r>
    </w:p>
    <w:p w14:paraId="6DB854C5" w14:textId="2843B300" w:rsidR="003D3B77" w:rsidRDefault="003D3B77" w:rsidP="00CA29D9">
      <w:pPr>
        <w:pStyle w:val="Listenabsatz"/>
        <w:numPr>
          <w:ilvl w:val="0"/>
          <w:numId w:val="10"/>
        </w:numPr>
      </w:pPr>
      <w:r>
        <w:t xml:space="preserve">Bemerkung zur </w:t>
      </w:r>
      <w:r w:rsidR="004B062D">
        <w:t>Adresse: optional, Funktion derzeit nicht klar definiert</w:t>
      </w:r>
    </w:p>
    <w:p w14:paraId="7AB8BCA8" w14:textId="4BAFF6C3" w:rsidR="004B062D" w:rsidRDefault="005312BC" w:rsidP="00CA29D9">
      <w:pPr>
        <w:pStyle w:val="Listenabsatz"/>
        <w:numPr>
          <w:ilvl w:val="0"/>
          <w:numId w:val="10"/>
        </w:numPr>
      </w:pPr>
      <w:r>
        <w:t xml:space="preserve">Bemerkung </w:t>
      </w:r>
      <w:proofErr w:type="gramStart"/>
      <w:r>
        <w:t>zum Milestone</w:t>
      </w:r>
      <w:proofErr w:type="gramEnd"/>
      <w:r>
        <w:t>: wird in die Vorgangsliste eingetragen</w:t>
      </w:r>
    </w:p>
    <w:p w14:paraId="14B456DE" w14:textId="0A663537" w:rsidR="00AD5C2B" w:rsidRDefault="00AD5C2B" w:rsidP="00CA29D9">
      <w:pPr>
        <w:pStyle w:val="Listenabsatz"/>
        <w:numPr>
          <w:ilvl w:val="0"/>
          <w:numId w:val="10"/>
        </w:numPr>
      </w:pPr>
      <w:r>
        <w:t>Files zum Ordner hi</w:t>
      </w:r>
      <w:r w:rsidR="00590259">
        <w:t>n</w:t>
      </w:r>
      <w:r>
        <w:t>zufügen</w:t>
      </w:r>
      <w:r w:rsidR="00590259">
        <w:t>: hier können Files ausgewählt werden, die dann in den Projektordner kopiert werden.</w:t>
      </w:r>
    </w:p>
    <w:p w14:paraId="79BA6EBB" w14:textId="6ACD169B" w:rsidR="001E6626" w:rsidRDefault="001E6626" w:rsidP="00CA29D9">
      <w:pPr>
        <w:pStyle w:val="Listenabsatz"/>
        <w:numPr>
          <w:ilvl w:val="0"/>
          <w:numId w:val="10"/>
        </w:numPr>
      </w:pPr>
      <w:r>
        <w:t>Speichern: mit dem Speichern wird ein Projektordner ange</w:t>
      </w:r>
      <w:r w:rsidR="00C03CA9">
        <w:t>legt und d</w:t>
      </w:r>
      <w:r w:rsidR="00115D7D">
        <w:t xml:space="preserve">ie ausgewählten Files hineinkopiert. </w:t>
      </w:r>
      <w:r w:rsidR="00705497">
        <w:t>Zusätzlich wird ein Projekt in die Projektliste eingetragen</w:t>
      </w:r>
      <w:r w:rsidR="00CD033B">
        <w:t xml:space="preserve"> und der Vorgang ‚erfasst‘ in die Vorgangsliste</w:t>
      </w:r>
      <w:r w:rsidR="00705497">
        <w:t xml:space="preserve">. </w:t>
      </w:r>
    </w:p>
    <w:p w14:paraId="6A96E1BA" w14:textId="77777777" w:rsidR="00115D7D" w:rsidRDefault="00115D7D" w:rsidP="00115D7D"/>
    <w:p w14:paraId="3AC342F1" w14:textId="77777777" w:rsidR="00590259" w:rsidRDefault="00590259" w:rsidP="00590259"/>
    <w:p w14:paraId="169CC380" w14:textId="77777777" w:rsidR="005312BC" w:rsidRDefault="005312BC" w:rsidP="005312BC"/>
    <w:p w14:paraId="53BB02B3" w14:textId="25E8DE86" w:rsidR="005312BC" w:rsidRDefault="005312BC" w:rsidP="005312BC">
      <w:r>
        <w:t xml:space="preserve">Funktion: </w:t>
      </w:r>
    </w:p>
    <w:p w14:paraId="661C4322" w14:textId="3EF985D5" w:rsidR="0037229C" w:rsidRPr="00900C83" w:rsidRDefault="0037229C" w:rsidP="005312BC">
      <w:r>
        <w:t xml:space="preserve">Es gibt eine Tabelle mit den Projekten und eine Tabelle mit den Vorgängen. Zu jedem Projekt gibt es nun verschiedenen Vorgänge. </w:t>
      </w:r>
    </w:p>
    <w:p w14:paraId="6DDFD3B4" w14:textId="03EA95C5" w:rsidR="0099529D" w:rsidRPr="004317BB" w:rsidRDefault="00B922B3" w:rsidP="004642D2">
      <w:pPr>
        <w:pStyle w:val="berschrift2"/>
      </w:pPr>
      <w:bookmarkStart w:id="13" w:name="_Toc158823614"/>
      <w:r>
        <w:t>Projektstatus bearbeiten</w:t>
      </w:r>
      <w:bookmarkEnd w:id="13"/>
    </w:p>
    <w:p w14:paraId="3B433F9E" w14:textId="68115BB1" w:rsidR="003C68AF" w:rsidRDefault="00806DA7">
      <w:pPr>
        <w:spacing w:after="160" w:line="259" w:lineRule="auto"/>
      </w:pPr>
      <w:r>
        <w:t xml:space="preserve">Jeder Vorgang kann nun als erledigt markiert werden. Mit dem Anwählen der </w:t>
      </w:r>
      <w:r w:rsidR="00B965F6">
        <w:t xml:space="preserve">Markierung wird ein neues Formular geöffnet. In diesem Formular wird derzeit nur ein </w:t>
      </w:r>
      <w:r w:rsidR="00CC201D">
        <w:t xml:space="preserve">Bemerkungsfeld angezeigt. Der </w:t>
      </w:r>
      <w:r w:rsidR="003C68AF">
        <w:t>Ersteller und das Datum werden automaisch eingefügt.</w:t>
      </w:r>
    </w:p>
    <w:p w14:paraId="3B975037" w14:textId="528E161C" w:rsidR="0017624B" w:rsidRDefault="00C352E6" w:rsidP="00A244F1">
      <w:pPr>
        <w:pStyle w:val="berschrift1"/>
      </w:pPr>
      <w:bookmarkStart w:id="14" w:name="_Toc158823615"/>
      <w:r>
        <w:t>Techn</w:t>
      </w:r>
      <w:r w:rsidR="00F563FA">
        <w:t>iken</w:t>
      </w:r>
      <w:bookmarkEnd w:id="14"/>
    </w:p>
    <w:p w14:paraId="23714424" w14:textId="2AE18442" w:rsidR="0017624B" w:rsidRDefault="00F563FA">
      <w:pPr>
        <w:spacing w:after="160" w:line="259" w:lineRule="auto"/>
      </w:pPr>
      <w:r>
        <w:t xml:space="preserve">Um Doppelbearbeitungen zu verhindern, wird beim Öffnen </w:t>
      </w:r>
      <w:r w:rsidR="00147B8A">
        <w:t xml:space="preserve">bestimmter Formulare </w:t>
      </w:r>
      <w:r w:rsidR="00500426">
        <w:t xml:space="preserve">für bestimmte Tabellen </w:t>
      </w:r>
      <w:r w:rsidR="00147B8A">
        <w:t>ein Eintrag in die Benutzerliste eingetragen</w:t>
      </w:r>
      <w:r w:rsidR="0017624B">
        <w:t>.</w:t>
      </w:r>
      <w:r w:rsidR="00500426">
        <w:t xml:space="preserve"> </w:t>
      </w:r>
      <w:r w:rsidR="006531D0">
        <w:t>Damit sollte sichergestellt werden, dass ein Eintrag nicht doppelt bearbeitet wird.</w:t>
      </w:r>
    </w:p>
    <w:p w14:paraId="4E8EC50D" w14:textId="0381BE61" w:rsidR="004317BB" w:rsidRDefault="004317BB">
      <w:pPr>
        <w:spacing w:after="160" w:line="259" w:lineRule="auto"/>
        <w:rPr>
          <w:rFonts w:eastAsiaTheme="majorEastAsia" w:cstheme="majorBidi"/>
          <w:b/>
          <w:color w:val="538135" w:themeColor="accent6" w:themeShade="BF"/>
          <w:sz w:val="36"/>
          <w:szCs w:val="36"/>
        </w:rPr>
      </w:pPr>
      <w:r>
        <w:br w:type="page"/>
      </w:r>
    </w:p>
    <w:p w14:paraId="209F3D61" w14:textId="77777777" w:rsidR="00DA7A31" w:rsidRDefault="00DA7A31" w:rsidP="00A244F1">
      <w:pPr>
        <w:pStyle w:val="berschrift1"/>
      </w:pPr>
      <w:bookmarkStart w:id="15" w:name="_Toc158823616"/>
      <w:r>
        <w:lastRenderedPageBreak/>
        <w:t>LOG-Files</w:t>
      </w:r>
      <w:bookmarkEnd w:id="15"/>
    </w:p>
    <w:p w14:paraId="39CD4085" w14:textId="5E2F2CE0" w:rsidR="00DA7A31" w:rsidRDefault="00DA7A31" w:rsidP="004D71E5">
      <w:r>
        <w:t xml:space="preserve">Es werden </w:t>
      </w:r>
      <w:r w:rsidR="004D71E5">
        <w:t>derzeit keine Vorgänge mit geloggt.</w:t>
      </w:r>
    </w:p>
    <w:p w14:paraId="6D5497F1" w14:textId="409E950C" w:rsidR="004B5D15" w:rsidRDefault="0017624B" w:rsidP="00A244F1">
      <w:pPr>
        <w:pStyle w:val="berschrift1"/>
      </w:pPr>
      <w:bookmarkStart w:id="16" w:name="_Toc158823617"/>
      <w:r>
        <w:t>Änderungen</w:t>
      </w:r>
      <w:bookmarkEnd w:id="16"/>
    </w:p>
    <w:bookmarkEnd w:id="9"/>
    <w:p w14:paraId="3A3C2656" w14:textId="77777777" w:rsidR="00233FDD" w:rsidRDefault="00B57E9D" w:rsidP="00A244F1">
      <w:pPr>
        <w:pStyle w:val="berschrift1"/>
        <w:numPr>
          <w:ilvl w:val="0"/>
          <w:numId w:val="0"/>
        </w:numPr>
        <w:rPr>
          <w:rStyle w:val="IntensiveHervorhebung"/>
        </w:rPr>
      </w:pPr>
      <w:r>
        <w:rPr>
          <w:rStyle w:val="IntensiveHervorhebung"/>
        </w:rPr>
        <w:t>20</w:t>
      </w:r>
      <w:r w:rsidR="00C550FF">
        <w:rPr>
          <w:rStyle w:val="IntensiveHervorhebung"/>
        </w:rPr>
        <w:t xml:space="preserve">240221: </w:t>
      </w:r>
    </w:p>
    <w:p w14:paraId="5560E8BC" w14:textId="5914F274" w:rsidR="00E66EDD" w:rsidRPr="00563890" w:rsidRDefault="00C550FF" w:rsidP="004642D2">
      <w:pPr>
        <w:pStyle w:val="berschrift2"/>
        <w:rPr>
          <w:rStyle w:val="IntensiveHervorhebung"/>
          <w:rFonts w:asciiTheme="minorHAnsi" w:hAnsiTheme="minorHAnsi"/>
          <w:b w:val="0"/>
          <w:bCs w:val="0"/>
          <w:color w:val="C00000"/>
          <w:sz w:val="28"/>
          <w:szCs w:val="24"/>
        </w:rPr>
      </w:pPr>
      <w:proofErr w:type="spellStart"/>
      <w:r w:rsidRPr="00563890">
        <w:rPr>
          <w:rStyle w:val="IntensiveHervorhebung"/>
          <w:rFonts w:asciiTheme="minorHAnsi" w:hAnsiTheme="minorHAnsi"/>
          <w:b w:val="0"/>
          <w:bCs w:val="0"/>
          <w:color w:val="C00000"/>
          <w:sz w:val="28"/>
          <w:szCs w:val="24"/>
        </w:rPr>
        <w:t>F_ProjekteingabeNeu</w:t>
      </w:r>
      <w:proofErr w:type="spellEnd"/>
      <w:r w:rsidR="00233FDD" w:rsidRPr="00563890">
        <w:rPr>
          <w:rStyle w:val="IntensiveHervorhebung"/>
          <w:rFonts w:asciiTheme="minorHAnsi" w:hAnsiTheme="minorHAnsi"/>
          <w:b w:val="0"/>
          <w:bCs w:val="0"/>
          <w:color w:val="C00000"/>
          <w:sz w:val="28"/>
          <w:szCs w:val="24"/>
        </w:rPr>
        <w:t>: Fehler bei Ansprechperson = NULL abfangen!</w:t>
      </w:r>
    </w:p>
    <w:p w14:paraId="79EB0787" w14:textId="77777777" w:rsidR="00213FA6" w:rsidRPr="00AF0FED" w:rsidRDefault="00213FA6" w:rsidP="00AF0FED">
      <w:pPr>
        <w:pStyle w:val="Code"/>
        <w:spacing w:after="0"/>
      </w:pPr>
      <w:r w:rsidRPr="00AF0FED">
        <w:t xml:space="preserve">    </w:t>
      </w:r>
      <w:proofErr w:type="spellStart"/>
      <w:r w:rsidRPr="00AF0FED">
        <w:t>If</w:t>
      </w:r>
      <w:proofErr w:type="spellEnd"/>
      <w:r w:rsidRPr="00AF0FED">
        <w:t xml:space="preserve"> </w:t>
      </w:r>
      <w:proofErr w:type="spellStart"/>
      <w:proofErr w:type="gramStart"/>
      <w:r w:rsidRPr="00AF0FED">
        <w:t>IsNull</w:t>
      </w:r>
      <w:proofErr w:type="spellEnd"/>
      <w:r w:rsidRPr="00AF0FED">
        <w:t>(</w:t>
      </w:r>
      <w:proofErr w:type="spellStart"/>
      <w:proofErr w:type="gramEnd"/>
      <w:r w:rsidRPr="00AF0FED">
        <w:t>TempKundenID</w:t>
      </w:r>
      <w:proofErr w:type="spellEnd"/>
      <w:r w:rsidRPr="00AF0FED">
        <w:t xml:space="preserve">) </w:t>
      </w:r>
      <w:proofErr w:type="spellStart"/>
      <w:r w:rsidRPr="00AF0FED">
        <w:t>Then</w:t>
      </w:r>
      <w:proofErr w:type="spellEnd"/>
    </w:p>
    <w:p w14:paraId="488CB2FD" w14:textId="77777777" w:rsidR="00213FA6" w:rsidRPr="00AF0FED" w:rsidRDefault="00213FA6" w:rsidP="00AF0FED">
      <w:pPr>
        <w:pStyle w:val="Code"/>
        <w:spacing w:after="0"/>
      </w:pPr>
      <w:r w:rsidRPr="00AF0FED">
        <w:t xml:space="preserve">        </w:t>
      </w:r>
      <w:proofErr w:type="spellStart"/>
      <w:r w:rsidRPr="00AF0FED">
        <w:t>MsgBox</w:t>
      </w:r>
      <w:proofErr w:type="spellEnd"/>
      <w:r w:rsidRPr="00AF0FED">
        <w:t xml:space="preserve"> "Bitte Kunde eingeben!!!", </w:t>
      </w:r>
      <w:proofErr w:type="spellStart"/>
      <w:r w:rsidRPr="00AF0FED">
        <w:t>vbExclamation</w:t>
      </w:r>
      <w:proofErr w:type="spellEnd"/>
      <w:r w:rsidRPr="00AF0FED">
        <w:t>, "Proti4n Warnung!"</w:t>
      </w:r>
    </w:p>
    <w:p w14:paraId="58BB71F2" w14:textId="77777777" w:rsidR="00213FA6" w:rsidRPr="00AF0FED" w:rsidRDefault="00213FA6" w:rsidP="00AF0FED">
      <w:pPr>
        <w:pStyle w:val="Code"/>
        <w:spacing w:after="0"/>
        <w:rPr>
          <w:highlight w:val="yellow"/>
        </w:rPr>
      </w:pPr>
      <w:r w:rsidRPr="00AF0FED">
        <w:t xml:space="preserve">    </w:t>
      </w:r>
      <w:proofErr w:type="spellStart"/>
      <w:r w:rsidRPr="00AF0FED">
        <w:rPr>
          <w:highlight w:val="yellow"/>
        </w:rPr>
        <w:t>ElseIf</w:t>
      </w:r>
      <w:proofErr w:type="spellEnd"/>
      <w:r w:rsidRPr="00AF0FED">
        <w:rPr>
          <w:highlight w:val="yellow"/>
        </w:rPr>
        <w:t xml:space="preserve"> </w:t>
      </w:r>
      <w:proofErr w:type="spellStart"/>
      <w:r w:rsidRPr="00AF0FED">
        <w:rPr>
          <w:highlight w:val="yellow"/>
        </w:rPr>
        <w:t>IsNull</w:t>
      </w:r>
      <w:proofErr w:type="spellEnd"/>
      <w:r w:rsidRPr="00AF0FED">
        <w:rPr>
          <w:highlight w:val="yellow"/>
        </w:rPr>
        <w:t>(</w:t>
      </w:r>
      <w:proofErr w:type="spellStart"/>
      <w:r w:rsidRPr="00AF0FED">
        <w:rPr>
          <w:highlight w:val="yellow"/>
        </w:rPr>
        <w:t>TempAnsprechpersonID</w:t>
      </w:r>
      <w:proofErr w:type="spellEnd"/>
      <w:r w:rsidRPr="00AF0FED">
        <w:rPr>
          <w:highlight w:val="yellow"/>
        </w:rPr>
        <w:t xml:space="preserve">) </w:t>
      </w:r>
      <w:proofErr w:type="spellStart"/>
      <w:r w:rsidRPr="00AF0FED">
        <w:rPr>
          <w:highlight w:val="yellow"/>
        </w:rPr>
        <w:t>Then</w:t>
      </w:r>
      <w:proofErr w:type="spellEnd"/>
    </w:p>
    <w:p w14:paraId="2A0F292E" w14:textId="77777777" w:rsidR="00213FA6" w:rsidRPr="00AF0FED" w:rsidRDefault="00213FA6" w:rsidP="00AF0FED">
      <w:pPr>
        <w:pStyle w:val="Code"/>
        <w:spacing w:after="0"/>
      </w:pPr>
      <w:r w:rsidRPr="00AF0FED">
        <w:rPr>
          <w:highlight w:val="yellow"/>
        </w:rPr>
        <w:t xml:space="preserve">        </w:t>
      </w:r>
      <w:proofErr w:type="spellStart"/>
      <w:r w:rsidRPr="00AF0FED">
        <w:rPr>
          <w:highlight w:val="yellow"/>
        </w:rPr>
        <w:t>MsgBox</w:t>
      </w:r>
      <w:proofErr w:type="spellEnd"/>
      <w:r w:rsidRPr="00AF0FED">
        <w:rPr>
          <w:highlight w:val="yellow"/>
        </w:rPr>
        <w:t xml:space="preserve"> "Bitte Ansprechperson eingeben!!!", </w:t>
      </w:r>
      <w:proofErr w:type="spellStart"/>
      <w:r w:rsidRPr="00AF0FED">
        <w:rPr>
          <w:highlight w:val="yellow"/>
        </w:rPr>
        <w:t>vbExclamation</w:t>
      </w:r>
      <w:proofErr w:type="spellEnd"/>
      <w:r w:rsidRPr="00AF0FED">
        <w:rPr>
          <w:highlight w:val="yellow"/>
        </w:rPr>
        <w:t>, "Proti4n Warnung!"</w:t>
      </w:r>
    </w:p>
    <w:p w14:paraId="22ABA281" w14:textId="77777777" w:rsidR="00213FA6" w:rsidRPr="00AF0FED" w:rsidRDefault="00213FA6" w:rsidP="00AF0FED">
      <w:pPr>
        <w:pStyle w:val="Code"/>
        <w:spacing w:after="0"/>
      </w:pPr>
      <w:r w:rsidRPr="00AF0FED">
        <w:t xml:space="preserve">    </w:t>
      </w:r>
      <w:proofErr w:type="spellStart"/>
      <w:r w:rsidRPr="00AF0FED">
        <w:t>ElseIf</w:t>
      </w:r>
      <w:proofErr w:type="spellEnd"/>
      <w:r w:rsidRPr="00AF0FED">
        <w:t xml:space="preserve"> </w:t>
      </w:r>
      <w:proofErr w:type="spellStart"/>
      <w:r w:rsidRPr="00AF0FED">
        <w:t>DCount</w:t>
      </w:r>
      <w:proofErr w:type="spellEnd"/>
      <w:r w:rsidRPr="00AF0FED">
        <w:t>("</w:t>
      </w:r>
      <w:proofErr w:type="spellStart"/>
      <w:r w:rsidRPr="00AF0FED">
        <w:t>ProjektNr</w:t>
      </w:r>
      <w:proofErr w:type="spellEnd"/>
      <w:r w:rsidRPr="00AF0FED">
        <w:t>", "Projekte", "</w:t>
      </w:r>
      <w:proofErr w:type="spellStart"/>
      <w:r w:rsidRPr="00AF0FED">
        <w:t>ProjektNr</w:t>
      </w:r>
      <w:proofErr w:type="spellEnd"/>
      <w:r w:rsidRPr="00AF0FED">
        <w:t xml:space="preserve"> = " &amp; </w:t>
      </w:r>
      <w:proofErr w:type="spellStart"/>
      <w:r w:rsidRPr="00AF0FED">
        <w:t>TempProjektNr</w:t>
      </w:r>
      <w:proofErr w:type="spellEnd"/>
      <w:r w:rsidRPr="00AF0FED">
        <w:t xml:space="preserve">) &gt; 0 </w:t>
      </w:r>
      <w:proofErr w:type="spellStart"/>
      <w:r w:rsidRPr="00AF0FED">
        <w:t>Then</w:t>
      </w:r>
      <w:proofErr w:type="spellEnd"/>
    </w:p>
    <w:p w14:paraId="2D85EBB5" w14:textId="77777777" w:rsidR="00213FA6" w:rsidRPr="00AF0FED" w:rsidRDefault="00213FA6" w:rsidP="00AF0FED">
      <w:pPr>
        <w:pStyle w:val="Code"/>
        <w:spacing w:after="0"/>
      </w:pPr>
      <w:r w:rsidRPr="00AF0FED">
        <w:t xml:space="preserve">        </w:t>
      </w:r>
      <w:proofErr w:type="spellStart"/>
      <w:r w:rsidRPr="00AF0FED">
        <w:t>MsgBox</w:t>
      </w:r>
      <w:proofErr w:type="spellEnd"/>
      <w:r w:rsidRPr="00AF0FED">
        <w:t xml:space="preserve"> "Projektnummer bereits vorhanden!!!", </w:t>
      </w:r>
      <w:proofErr w:type="spellStart"/>
      <w:r w:rsidRPr="00AF0FED">
        <w:t>vbCritical</w:t>
      </w:r>
      <w:proofErr w:type="spellEnd"/>
      <w:r w:rsidRPr="00AF0FED">
        <w:t>, "Proti4n Fehler!"</w:t>
      </w:r>
    </w:p>
    <w:p w14:paraId="05B0451E" w14:textId="77777777" w:rsidR="00213FA6" w:rsidRPr="00AF0FED" w:rsidRDefault="00213FA6" w:rsidP="00AF0FED">
      <w:pPr>
        <w:pStyle w:val="Code"/>
        <w:spacing w:after="0"/>
      </w:pPr>
      <w:r w:rsidRPr="00AF0FED">
        <w:t xml:space="preserve">        </w:t>
      </w:r>
      <w:proofErr w:type="spellStart"/>
      <w:r w:rsidRPr="00AF0FED">
        <w:t>DoCmd.Close</w:t>
      </w:r>
      <w:proofErr w:type="spellEnd"/>
    </w:p>
    <w:p w14:paraId="7FE9BC0F" w14:textId="77777777" w:rsidR="00213FA6" w:rsidRPr="00AF0FED" w:rsidRDefault="00213FA6" w:rsidP="00AF0FED">
      <w:pPr>
        <w:pStyle w:val="Code"/>
        <w:spacing w:after="0"/>
      </w:pPr>
      <w:r w:rsidRPr="00AF0FED">
        <w:t xml:space="preserve">    </w:t>
      </w:r>
      <w:proofErr w:type="spellStart"/>
      <w:r w:rsidRPr="00AF0FED">
        <w:t>ElseIf</w:t>
      </w:r>
      <w:proofErr w:type="spellEnd"/>
      <w:r w:rsidRPr="00AF0FED">
        <w:t xml:space="preserve"> </w:t>
      </w:r>
      <w:proofErr w:type="spellStart"/>
      <w:r w:rsidRPr="00AF0FED">
        <w:t>DCount</w:t>
      </w:r>
      <w:proofErr w:type="spellEnd"/>
      <w:r w:rsidRPr="00AF0FED">
        <w:t>("</w:t>
      </w:r>
      <w:proofErr w:type="spellStart"/>
      <w:r w:rsidRPr="00AF0FED">
        <w:t>ProjektName</w:t>
      </w:r>
      <w:proofErr w:type="spellEnd"/>
      <w:r w:rsidRPr="00AF0FED">
        <w:t>", "Projekte", "</w:t>
      </w:r>
      <w:proofErr w:type="spellStart"/>
      <w:r w:rsidRPr="00AF0FED">
        <w:t>ProjektName</w:t>
      </w:r>
      <w:proofErr w:type="spellEnd"/>
      <w:r w:rsidRPr="00AF0FED">
        <w:t xml:space="preserve"> = '" &amp; </w:t>
      </w:r>
      <w:proofErr w:type="spellStart"/>
      <w:r w:rsidRPr="00AF0FED">
        <w:t>TempProjektName</w:t>
      </w:r>
      <w:proofErr w:type="spellEnd"/>
      <w:r w:rsidRPr="00AF0FED">
        <w:t xml:space="preserve"> &amp; "'") &gt; 0 </w:t>
      </w:r>
      <w:proofErr w:type="spellStart"/>
      <w:r w:rsidRPr="00AF0FED">
        <w:t>Then</w:t>
      </w:r>
      <w:bookmarkStart w:id="17" w:name="_Toc158823619"/>
      <w:proofErr w:type="spellEnd"/>
    </w:p>
    <w:p w14:paraId="7596B49F" w14:textId="77777777" w:rsidR="00213FA6" w:rsidRDefault="00213FA6" w:rsidP="00213FA6"/>
    <w:p w14:paraId="10928182" w14:textId="760B2881" w:rsidR="005B5452" w:rsidRPr="00563890" w:rsidRDefault="005B5452" w:rsidP="004642D2">
      <w:pPr>
        <w:pStyle w:val="berschrift2"/>
        <w:rPr>
          <w:rStyle w:val="IntensiveHervorhebung"/>
          <w:rFonts w:asciiTheme="minorHAnsi" w:hAnsiTheme="minorHAnsi"/>
          <w:b w:val="0"/>
          <w:bCs w:val="0"/>
          <w:color w:val="C00000"/>
          <w:sz w:val="28"/>
          <w:szCs w:val="24"/>
        </w:rPr>
      </w:pPr>
      <w:proofErr w:type="spellStart"/>
      <w:r w:rsidRPr="00563890">
        <w:rPr>
          <w:rStyle w:val="IntensiveHervorhebung"/>
          <w:rFonts w:asciiTheme="minorHAnsi" w:hAnsiTheme="minorHAnsi"/>
          <w:b w:val="0"/>
          <w:bCs w:val="0"/>
          <w:color w:val="C00000"/>
          <w:sz w:val="28"/>
          <w:szCs w:val="24"/>
        </w:rPr>
        <w:t>F_ProjekteingabeNeu</w:t>
      </w:r>
      <w:proofErr w:type="spellEnd"/>
      <w:r w:rsidRPr="00563890">
        <w:rPr>
          <w:rStyle w:val="IntensiveHervorhebung"/>
          <w:rFonts w:asciiTheme="minorHAnsi" w:hAnsiTheme="minorHAnsi"/>
          <w:b w:val="0"/>
          <w:bCs w:val="0"/>
          <w:color w:val="C00000"/>
          <w:sz w:val="28"/>
          <w:szCs w:val="24"/>
        </w:rPr>
        <w:t xml:space="preserve">: </w:t>
      </w:r>
      <w:r w:rsidR="00A37D21" w:rsidRPr="00563890">
        <w:rPr>
          <w:rStyle w:val="IntensiveHervorhebung"/>
          <w:rFonts w:asciiTheme="minorHAnsi" w:hAnsiTheme="minorHAnsi"/>
          <w:b w:val="0"/>
          <w:bCs w:val="0"/>
          <w:color w:val="C00000"/>
          <w:sz w:val="28"/>
          <w:szCs w:val="24"/>
        </w:rPr>
        <w:t>beim erneuten Auswählen de</w:t>
      </w:r>
      <w:r w:rsidR="008C0F8F" w:rsidRPr="00563890">
        <w:rPr>
          <w:rStyle w:val="IntensiveHervorhebung"/>
          <w:rFonts w:asciiTheme="minorHAnsi" w:hAnsiTheme="minorHAnsi"/>
          <w:b w:val="0"/>
          <w:bCs w:val="0"/>
          <w:color w:val="C00000"/>
          <w:sz w:val="28"/>
          <w:szCs w:val="24"/>
        </w:rPr>
        <w:t>s Kunden muss der Ansprechpartner gelöscht werden!</w:t>
      </w:r>
    </w:p>
    <w:p w14:paraId="24492FBE" w14:textId="77777777" w:rsidR="00AF0FED" w:rsidRDefault="00AF0FED" w:rsidP="00AF0FED">
      <w:pPr>
        <w:pStyle w:val="Code"/>
        <w:spacing w:after="0"/>
      </w:pPr>
      <w:r>
        <w:t xml:space="preserve">Private Sub </w:t>
      </w:r>
      <w:proofErr w:type="spellStart"/>
      <w:r>
        <w:t>BF_KundenListe_</w:t>
      </w:r>
      <w:proofErr w:type="gramStart"/>
      <w:r>
        <w:t>Click</w:t>
      </w:r>
      <w:proofErr w:type="spellEnd"/>
      <w:r>
        <w:t>(</w:t>
      </w:r>
      <w:proofErr w:type="gramEnd"/>
      <w:r>
        <w:t>)</w:t>
      </w:r>
    </w:p>
    <w:p w14:paraId="26B95A8D" w14:textId="77777777" w:rsidR="00AF0FED" w:rsidRPr="00AF0FED" w:rsidRDefault="00AF0FED" w:rsidP="00AF0FED">
      <w:pPr>
        <w:pStyle w:val="Code"/>
        <w:spacing w:after="0"/>
        <w:rPr>
          <w:highlight w:val="yellow"/>
        </w:rPr>
      </w:pPr>
      <w:r>
        <w:t xml:space="preserve">    </w:t>
      </w:r>
      <w:proofErr w:type="spellStart"/>
      <w:r w:rsidRPr="00AF0FED">
        <w:rPr>
          <w:highlight w:val="yellow"/>
        </w:rPr>
        <w:t>TempAnsprechpersonID</w:t>
      </w:r>
      <w:proofErr w:type="spellEnd"/>
      <w:r w:rsidRPr="00AF0FED">
        <w:rPr>
          <w:highlight w:val="yellow"/>
        </w:rPr>
        <w:t xml:space="preserve"> = Null</w:t>
      </w:r>
    </w:p>
    <w:p w14:paraId="2FD3947D" w14:textId="77777777" w:rsidR="00AF0FED" w:rsidRDefault="00AF0FED" w:rsidP="00AF0FED">
      <w:pPr>
        <w:pStyle w:val="Code"/>
        <w:spacing w:after="0"/>
      </w:pPr>
      <w:r w:rsidRPr="00AF0FED">
        <w:rPr>
          <w:highlight w:val="yellow"/>
        </w:rPr>
        <w:t xml:space="preserve">    </w:t>
      </w:r>
      <w:proofErr w:type="spellStart"/>
      <w:r w:rsidRPr="00AF0FED">
        <w:rPr>
          <w:highlight w:val="yellow"/>
        </w:rPr>
        <w:t>TempAnsprechperson</w:t>
      </w:r>
      <w:proofErr w:type="spellEnd"/>
      <w:r w:rsidRPr="00AF0FED">
        <w:rPr>
          <w:highlight w:val="yellow"/>
        </w:rPr>
        <w:t xml:space="preserve"> = ""</w:t>
      </w:r>
    </w:p>
    <w:p w14:paraId="62F43AE7" w14:textId="77777777" w:rsidR="00AF0FED" w:rsidRDefault="00AF0FED" w:rsidP="00AF0FED">
      <w:pPr>
        <w:pStyle w:val="Code"/>
        <w:spacing w:after="0"/>
      </w:pPr>
      <w:r>
        <w:t xml:space="preserve">    </w:t>
      </w:r>
      <w:proofErr w:type="spellStart"/>
      <w:r>
        <w:t>DoCmd.OpenForm</w:t>
      </w:r>
      <w:proofErr w:type="spellEnd"/>
      <w:r>
        <w:t xml:space="preserve"> "</w:t>
      </w:r>
      <w:proofErr w:type="spellStart"/>
      <w:r>
        <w:t>F_KundenAuswahl</w:t>
      </w:r>
      <w:proofErr w:type="spellEnd"/>
      <w:r>
        <w:t xml:space="preserve">", , , , , </w:t>
      </w:r>
      <w:proofErr w:type="spellStart"/>
      <w:r>
        <w:t>acDialog</w:t>
      </w:r>
      <w:proofErr w:type="spellEnd"/>
    </w:p>
    <w:p w14:paraId="4E84924C" w14:textId="77777777" w:rsidR="00AF0FED" w:rsidRPr="00AF0FED" w:rsidRDefault="00AF0FED" w:rsidP="00AF0FED">
      <w:pPr>
        <w:pStyle w:val="Code"/>
        <w:spacing w:after="0"/>
        <w:rPr>
          <w:lang w:val="en-GB"/>
        </w:rPr>
      </w:pPr>
      <w:r>
        <w:t xml:space="preserve">    </w:t>
      </w:r>
      <w:proofErr w:type="spellStart"/>
      <w:r w:rsidRPr="00AF0FED">
        <w:rPr>
          <w:lang w:val="en-GB"/>
        </w:rPr>
        <w:t>BF_Ansprechperson.Enabled</w:t>
      </w:r>
      <w:proofErr w:type="spellEnd"/>
      <w:r w:rsidRPr="00AF0FED">
        <w:rPr>
          <w:lang w:val="en-GB"/>
        </w:rPr>
        <w:t xml:space="preserve"> = True</w:t>
      </w:r>
    </w:p>
    <w:p w14:paraId="4EED5A68" w14:textId="77777777" w:rsidR="00AF0FED" w:rsidRPr="00AF0FED" w:rsidRDefault="00AF0FED" w:rsidP="00AF0FED">
      <w:pPr>
        <w:pStyle w:val="Code"/>
        <w:spacing w:after="0"/>
        <w:rPr>
          <w:lang w:val="en-GB"/>
        </w:rPr>
      </w:pPr>
      <w:r w:rsidRPr="00AF0FED">
        <w:rPr>
          <w:lang w:val="en-GB"/>
        </w:rPr>
        <w:t xml:space="preserve">    </w:t>
      </w:r>
      <w:proofErr w:type="spellStart"/>
      <w:r w:rsidRPr="00AF0FED">
        <w:rPr>
          <w:lang w:val="en-GB"/>
        </w:rPr>
        <w:t>TempAnsprechpersonID.Visible</w:t>
      </w:r>
      <w:proofErr w:type="spellEnd"/>
      <w:r w:rsidRPr="00AF0FED">
        <w:rPr>
          <w:lang w:val="en-GB"/>
        </w:rPr>
        <w:t xml:space="preserve"> = True</w:t>
      </w:r>
    </w:p>
    <w:p w14:paraId="02B217BC" w14:textId="77777777" w:rsidR="00AF0FED" w:rsidRDefault="00AF0FED" w:rsidP="00AF0FED">
      <w:pPr>
        <w:pStyle w:val="Code"/>
        <w:spacing w:after="0"/>
      </w:pPr>
      <w:r w:rsidRPr="00AF0FED">
        <w:rPr>
          <w:lang w:val="en-GB"/>
        </w:rPr>
        <w:t xml:space="preserve">    </w:t>
      </w:r>
      <w:proofErr w:type="spellStart"/>
      <w:r>
        <w:t>TempAnsprechperson.Visible</w:t>
      </w:r>
      <w:proofErr w:type="spellEnd"/>
      <w:r>
        <w:t xml:space="preserve"> = True</w:t>
      </w:r>
    </w:p>
    <w:p w14:paraId="480A4AC4" w14:textId="736591E2" w:rsidR="00AF0FED" w:rsidRPr="004642D2" w:rsidRDefault="00AF0FED" w:rsidP="004642D2">
      <w:pPr>
        <w:pStyle w:val="berschrift2"/>
        <w:rPr>
          <w:rStyle w:val="IntensiveHervorhebung"/>
          <w:rFonts w:asciiTheme="minorHAnsi" w:hAnsiTheme="minorHAnsi"/>
          <w:b w:val="0"/>
          <w:bCs w:val="0"/>
          <w:color w:val="C00000"/>
          <w:sz w:val="28"/>
          <w:szCs w:val="24"/>
        </w:rPr>
      </w:pPr>
      <w:proofErr w:type="spellStart"/>
      <w:r w:rsidRPr="004642D2">
        <w:rPr>
          <w:rStyle w:val="IntensiveHervorhebung"/>
          <w:rFonts w:asciiTheme="minorHAnsi" w:hAnsiTheme="minorHAnsi"/>
          <w:b w:val="0"/>
          <w:bCs w:val="0"/>
          <w:color w:val="C00000"/>
          <w:sz w:val="28"/>
          <w:szCs w:val="24"/>
        </w:rPr>
        <w:t>F_ProjekteingabeNeu</w:t>
      </w:r>
      <w:proofErr w:type="spellEnd"/>
      <w:r w:rsidRPr="004642D2">
        <w:rPr>
          <w:rStyle w:val="IntensiveHervorhebung"/>
          <w:rFonts w:asciiTheme="minorHAnsi" w:hAnsiTheme="minorHAnsi"/>
          <w:b w:val="0"/>
          <w:bCs w:val="0"/>
          <w:color w:val="C00000"/>
          <w:sz w:val="28"/>
          <w:szCs w:val="24"/>
        </w:rPr>
        <w:t xml:space="preserve">: nach dem Speichern auf </w:t>
      </w:r>
      <w:r w:rsidR="00C5679F" w:rsidRPr="004642D2">
        <w:rPr>
          <w:rStyle w:val="IntensiveHervorhebung"/>
          <w:rFonts w:asciiTheme="minorHAnsi" w:hAnsiTheme="minorHAnsi"/>
          <w:b w:val="0"/>
          <w:bCs w:val="0"/>
          <w:color w:val="C00000"/>
          <w:sz w:val="28"/>
          <w:szCs w:val="24"/>
        </w:rPr>
        <w:t xml:space="preserve">eingefügtes Projekt </w:t>
      </w:r>
      <w:proofErr w:type="spellStart"/>
      <w:r w:rsidR="00C5679F" w:rsidRPr="004642D2">
        <w:rPr>
          <w:rStyle w:val="IntensiveHervorhebung"/>
          <w:rFonts w:asciiTheme="minorHAnsi" w:hAnsiTheme="minorHAnsi"/>
          <w:b w:val="0"/>
          <w:bCs w:val="0"/>
          <w:color w:val="C00000"/>
          <w:sz w:val="28"/>
          <w:szCs w:val="24"/>
        </w:rPr>
        <w:t>fokusieren</w:t>
      </w:r>
      <w:proofErr w:type="spellEnd"/>
      <w:r w:rsidRPr="004642D2">
        <w:rPr>
          <w:rStyle w:val="IntensiveHervorhebung"/>
          <w:rFonts w:asciiTheme="minorHAnsi" w:hAnsiTheme="minorHAnsi"/>
          <w:b w:val="0"/>
          <w:bCs w:val="0"/>
          <w:color w:val="C00000"/>
          <w:sz w:val="28"/>
          <w:szCs w:val="24"/>
        </w:rPr>
        <w:t>!</w:t>
      </w:r>
    </w:p>
    <w:p w14:paraId="0EE72476" w14:textId="77777777" w:rsidR="00FA6B0B" w:rsidRPr="003A4891" w:rsidRDefault="00FA6B0B" w:rsidP="00FA6B0B">
      <w:pPr>
        <w:pStyle w:val="Code"/>
        <w:spacing w:after="0"/>
        <w:ind w:left="57"/>
        <w:rPr>
          <w:highlight w:val="yellow"/>
          <w:lang w:val="de-AT"/>
        </w:rPr>
      </w:pPr>
      <w:r w:rsidRPr="003A4891">
        <w:rPr>
          <w:lang w:val="de-AT"/>
        </w:rPr>
        <w:t xml:space="preserve">    </w:t>
      </w:r>
      <w:proofErr w:type="spellStart"/>
      <w:proofErr w:type="gramStart"/>
      <w:r w:rsidRPr="003A4891">
        <w:rPr>
          <w:highlight w:val="yellow"/>
          <w:lang w:val="de-AT"/>
        </w:rPr>
        <w:t>Forms!F</w:t>
      </w:r>
      <w:proofErr w:type="gramEnd"/>
      <w:r w:rsidRPr="003A4891">
        <w:rPr>
          <w:highlight w:val="yellow"/>
          <w:lang w:val="de-AT"/>
        </w:rPr>
        <w:t>_ProjektListe.Requery</w:t>
      </w:r>
      <w:proofErr w:type="spellEnd"/>
    </w:p>
    <w:p w14:paraId="546E863A" w14:textId="77777777" w:rsidR="00FA6B0B" w:rsidRPr="003A4891" w:rsidRDefault="00FA6B0B" w:rsidP="00FA6B0B">
      <w:pPr>
        <w:pStyle w:val="Code"/>
        <w:spacing w:after="0"/>
        <w:ind w:left="57"/>
        <w:rPr>
          <w:highlight w:val="yellow"/>
          <w:lang w:val="de-AT"/>
        </w:rPr>
      </w:pPr>
      <w:r w:rsidRPr="003A4891">
        <w:rPr>
          <w:highlight w:val="yellow"/>
          <w:lang w:val="de-AT"/>
        </w:rPr>
        <w:t xml:space="preserve">    </w:t>
      </w:r>
      <w:proofErr w:type="spellStart"/>
      <w:proofErr w:type="gramStart"/>
      <w:r w:rsidRPr="003A4891">
        <w:rPr>
          <w:highlight w:val="yellow"/>
          <w:lang w:val="de-AT"/>
        </w:rPr>
        <w:t>Forms!F</w:t>
      </w:r>
      <w:proofErr w:type="gramEnd"/>
      <w:r w:rsidRPr="003A4891">
        <w:rPr>
          <w:highlight w:val="yellow"/>
          <w:lang w:val="de-AT"/>
        </w:rPr>
        <w:t>_ProjektListe.Refresh</w:t>
      </w:r>
      <w:proofErr w:type="spellEnd"/>
    </w:p>
    <w:p w14:paraId="2F20443A" w14:textId="77777777" w:rsidR="00FA6B0B" w:rsidRPr="003A4891" w:rsidRDefault="00FA6B0B" w:rsidP="00FA6B0B">
      <w:pPr>
        <w:pStyle w:val="Code"/>
        <w:spacing w:after="0"/>
        <w:ind w:left="57"/>
        <w:rPr>
          <w:highlight w:val="yellow"/>
          <w:lang w:val="de-AT"/>
        </w:rPr>
      </w:pPr>
      <w:r w:rsidRPr="003A4891">
        <w:rPr>
          <w:highlight w:val="yellow"/>
          <w:lang w:val="de-AT"/>
        </w:rPr>
        <w:t xml:space="preserve">    </w:t>
      </w:r>
    </w:p>
    <w:p w14:paraId="03E620CB" w14:textId="77777777" w:rsidR="00FA6B0B" w:rsidRPr="00FA6B0B" w:rsidRDefault="00FA6B0B" w:rsidP="00FA6B0B">
      <w:pPr>
        <w:pStyle w:val="Code"/>
        <w:spacing w:after="0"/>
        <w:ind w:left="57"/>
        <w:rPr>
          <w:highlight w:val="yellow"/>
        </w:rPr>
      </w:pPr>
      <w:r w:rsidRPr="003A4891">
        <w:rPr>
          <w:highlight w:val="yellow"/>
          <w:lang w:val="de-AT"/>
        </w:rPr>
        <w:t xml:space="preserve">    </w:t>
      </w:r>
      <w:r w:rsidRPr="00FA6B0B">
        <w:rPr>
          <w:highlight w:val="yellow"/>
        </w:rPr>
        <w:t>' Öffne die Abfrage "</w:t>
      </w:r>
      <w:proofErr w:type="spellStart"/>
      <w:r w:rsidRPr="00FA6B0B">
        <w:rPr>
          <w:highlight w:val="yellow"/>
        </w:rPr>
        <w:t>A_ProjektÜbersicht</w:t>
      </w:r>
      <w:proofErr w:type="spellEnd"/>
      <w:r w:rsidRPr="00FA6B0B">
        <w:rPr>
          <w:highlight w:val="yellow"/>
        </w:rPr>
        <w:t>"</w:t>
      </w:r>
    </w:p>
    <w:p w14:paraId="2E84B64F" w14:textId="77777777" w:rsidR="00FA6B0B" w:rsidRPr="00FA6B0B" w:rsidRDefault="00FA6B0B" w:rsidP="00FA6B0B">
      <w:pPr>
        <w:pStyle w:val="Code"/>
        <w:spacing w:after="0"/>
        <w:ind w:left="57"/>
        <w:rPr>
          <w:highlight w:val="yellow"/>
          <w:lang w:val="en-GB"/>
        </w:rPr>
      </w:pPr>
      <w:r w:rsidRPr="00FA6B0B">
        <w:rPr>
          <w:highlight w:val="yellow"/>
        </w:rPr>
        <w:t xml:space="preserve">    </w:t>
      </w:r>
      <w:r w:rsidRPr="00FA6B0B">
        <w:rPr>
          <w:highlight w:val="yellow"/>
          <w:lang w:val="en-GB"/>
        </w:rPr>
        <w:t>Forms("F_Projektliste"</w:t>
      </w:r>
      <w:proofErr w:type="gramStart"/>
      <w:r w:rsidRPr="00FA6B0B">
        <w:rPr>
          <w:highlight w:val="yellow"/>
          <w:lang w:val="en-GB"/>
        </w:rPr>
        <w:t>).RecordSource</w:t>
      </w:r>
      <w:proofErr w:type="gramEnd"/>
      <w:r w:rsidRPr="00FA6B0B">
        <w:rPr>
          <w:highlight w:val="yellow"/>
          <w:lang w:val="en-GB"/>
        </w:rPr>
        <w:t xml:space="preserve"> = "A_ProjektÜbersicht"</w:t>
      </w:r>
    </w:p>
    <w:p w14:paraId="3452AEC5" w14:textId="77777777" w:rsidR="00FA6B0B" w:rsidRPr="00FA6B0B" w:rsidRDefault="00FA6B0B" w:rsidP="00FA6B0B">
      <w:pPr>
        <w:pStyle w:val="Code"/>
        <w:spacing w:after="0"/>
        <w:ind w:left="57"/>
        <w:rPr>
          <w:highlight w:val="yellow"/>
          <w:lang w:val="en-GB"/>
        </w:rPr>
      </w:pPr>
      <w:r w:rsidRPr="00FA6B0B">
        <w:rPr>
          <w:highlight w:val="yellow"/>
          <w:lang w:val="en-GB"/>
        </w:rPr>
        <w:t xml:space="preserve">    </w:t>
      </w:r>
    </w:p>
    <w:p w14:paraId="63078CA3" w14:textId="77777777" w:rsidR="00FA6B0B" w:rsidRPr="00FA6B0B" w:rsidRDefault="00FA6B0B" w:rsidP="00FA6B0B">
      <w:pPr>
        <w:pStyle w:val="Code"/>
        <w:spacing w:after="0"/>
        <w:ind w:left="57"/>
        <w:rPr>
          <w:highlight w:val="yellow"/>
        </w:rPr>
      </w:pPr>
      <w:r w:rsidRPr="00FA6B0B">
        <w:rPr>
          <w:highlight w:val="yellow"/>
          <w:lang w:val="en-GB"/>
        </w:rPr>
        <w:t xml:space="preserve">    </w:t>
      </w:r>
      <w:r w:rsidRPr="00FA6B0B">
        <w:rPr>
          <w:highlight w:val="yellow"/>
        </w:rPr>
        <w:t>' Setze den Filter des Listenfeldes auf die Projektnummer 7 im anderen Formular</w:t>
      </w:r>
    </w:p>
    <w:p w14:paraId="33AB3796" w14:textId="77777777" w:rsidR="00FA6B0B" w:rsidRPr="003A4891" w:rsidRDefault="00FA6B0B" w:rsidP="00FA6B0B">
      <w:pPr>
        <w:pStyle w:val="Code"/>
        <w:spacing w:after="0"/>
        <w:ind w:left="57"/>
        <w:rPr>
          <w:highlight w:val="yellow"/>
          <w:lang w:val="en-US"/>
        </w:rPr>
      </w:pPr>
      <w:r w:rsidRPr="00FA6B0B">
        <w:rPr>
          <w:highlight w:val="yellow"/>
        </w:rPr>
        <w:t xml:space="preserve">    </w:t>
      </w:r>
      <w:r w:rsidRPr="003A4891">
        <w:rPr>
          <w:highlight w:val="yellow"/>
          <w:lang w:val="en-US"/>
        </w:rPr>
        <w:t>Forms("</w:t>
      </w:r>
      <w:proofErr w:type="spellStart"/>
      <w:r w:rsidRPr="003A4891">
        <w:rPr>
          <w:highlight w:val="yellow"/>
          <w:lang w:val="en-US"/>
        </w:rPr>
        <w:t>F_Projektliste</w:t>
      </w:r>
      <w:proofErr w:type="spellEnd"/>
      <w:r w:rsidRPr="003A4891">
        <w:rPr>
          <w:highlight w:val="yellow"/>
          <w:lang w:val="en-US"/>
        </w:rPr>
        <w:t>"</w:t>
      </w:r>
      <w:proofErr w:type="gramStart"/>
      <w:r w:rsidRPr="003A4891">
        <w:rPr>
          <w:highlight w:val="yellow"/>
          <w:lang w:val="en-US"/>
        </w:rPr>
        <w:t>).Controls</w:t>
      </w:r>
      <w:proofErr w:type="gramEnd"/>
      <w:r w:rsidRPr="003A4891">
        <w:rPr>
          <w:highlight w:val="yellow"/>
          <w:lang w:val="en-US"/>
        </w:rPr>
        <w:t>("</w:t>
      </w:r>
      <w:proofErr w:type="spellStart"/>
      <w:r w:rsidRPr="003A4891">
        <w:rPr>
          <w:highlight w:val="yellow"/>
          <w:lang w:val="en-US"/>
        </w:rPr>
        <w:t>UeberblickListe</w:t>
      </w:r>
      <w:proofErr w:type="spellEnd"/>
      <w:r w:rsidRPr="003A4891">
        <w:rPr>
          <w:highlight w:val="yellow"/>
          <w:lang w:val="en-US"/>
        </w:rPr>
        <w:t>").</w:t>
      </w:r>
      <w:proofErr w:type="spellStart"/>
      <w:r w:rsidRPr="003A4891">
        <w:rPr>
          <w:highlight w:val="yellow"/>
          <w:lang w:val="en-US"/>
        </w:rPr>
        <w:t>RowSource</w:t>
      </w:r>
      <w:proofErr w:type="spellEnd"/>
      <w:r w:rsidRPr="003A4891">
        <w:rPr>
          <w:highlight w:val="yellow"/>
          <w:lang w:val="en-US"/>
        </w:rPr>
        <w:t xml:space="preserve"> = "SELECT * FROM </w:t>
      </w:r>
      <w:proofErr w:type="spellStart"/>
      <w:r w:rsidRPr="003A4891">
        <w:rPr>
          <w:highlight w:val="yellow"/>
          <w:lang w:val="en-US"/>
        </w:rPr>
        <w:t>A_ProjektÜbersicht</w:t>
      </w:r>
      <w:proofErr w:type="spellEnd"/>
      <w:r w:rsidRPr="003A4891">
        <w:rPr>
          <w:highlight w:val="yellow"/>
          <w:lang w:val="en-US"/>
        </w:rPr>
        <w:t>"</w:t>
      </w:r>
    </w:p>
    <w:p w14:paraId="4A803E52" w14:textId="77777777" w:rsidR="00FA6B0B" w:rsidRPr="003A4891" w:rsidRDefault="00FA6B0B" w:rsidP="00FA6B0B">
      <w:pPr>
        <w:pStyle w:val="Code"/>
        <w:spacing w:after="0"/>
        <w:ind w:left="57"/>
        <w:rPr>
          <w:highlight w:val="yellow"/>
          <w:lang w:val="en-US"/>
        </w:rPr>
      </w:pPr>
      <w:r w:rsidRPr="003A4891">
        <w:rPr>
          <w:highlight w:val="yellow"/>
          <w:lang w:val="en-US"/>
        </w:rPr>
        <w:t xml:space="preserve">    </w:t>
      </w:r>
    </w:p>
    <w:p w14:paraId="34E3BEE9" w14:textId="77777777" w:rsidR="00FA6B0B" w:rsidRPr="00FA6B0B" w:rsidRDefault="00FA6B0B" w:rsidP="00FA6B0B">
      <w:pPr>
        <w:pStyle w:val="Code"/>
        <w:spacing w:after="0"/>
        <w:ind w:left="57"/>
        <w:rPr>
          <w:highlight w:val="yellow"/>
        </w:rPr>
      </w:pPr>
      <w:r w:rsidRPr="003A4891">
        <w:rPr>
          <w:highlight w:val="yellow"/>
          <w:lang w:val="en-US"/>
        </w:rPr>
        <w:t xml:space="preserve">    </w:t>
      </w:r>
      <w:r w:rsidRPr="00FA6B0B">
        <w:rPr>
          <w:highlight w:val="yellow"/>
        </w:rPr>
        <w:t>' Setze den Fokus auf die Projektnummer 7 im Listenfeld</w:t>
      </w:r>
    </w:p>
    <w:p w14:paraId="201FB26F" w14:textId="77777777" w:rsidR="00FA6B0B" w:rsidRPr="00FA6B0B" w:rsidRDefault="00FA6B0B" w:rsidP="00FA6B0B">
      <w:pPr>
        <w:pStyle w:val="Code"/>
        <w:spacing w:after="0"/>
        <w:ind w:left="57"/>
        <w:rPr>
          <w:highlight w:val="yellow"/>
        </w:rPr>
      </w:pPr>
      <w:r w:rsidRPr="00FA6B0B">
        <w:rPr>
          <w:highlight w:val="yellow"/>
        </w:rPr>
        <w:t xml:space="preserve">    Forms("</w:t>
      </w:r>
      <w:proofErr w:type="spellStart"/>
      <w:r w:rsidRPr="00FA6B0B">
        <w:rPr>
          <w:highlight w:val="yellow"/>
        </w:rPr>
        <w:t>F_Projektliste</w:t>
      </w:r>
      <w:proofErr w:type="spellEnd"/>
      <w:r w:rsidRPr="00FA6B0B">
        <w:rPr>
          <w:highlight w:val="yellow"/>
        </w:rPr>
        <w:t>").Controls("</w:t>
      </w:r>
      <w:proofErr w:type="spellStart"/>
      <w:r w:rsidRPr="00FA6B0B">
        <w:rPr>
          <w:highlight w:val="yellow"/>
        </w:rPr>
        <w:t>UeberblickListe</w:t>
      </w:r>
      <w:proofErr w:type="spellEnd"/>
      <w:r w:rsidRPr="00FA6B0B">
        <w:rPr>
          <w:highlight w:val="yellow"/>
        </w:rPr>
        <w:t>").</w:t>
      </w:r>
      <w:proofErr w:type="spellStart"/>
      <w:r w:rsidRPr="00FA6B0B">
        <w:rPr>
          <w:highlight w:val="yellow"/>
        </w:rPr>
        <w:t>SetFocus</w:t>
      </w:r>
      <w:proofErr w:type="spellEnd"/>
    </w:p>
    <w:p w14:paraId="57448090" w14:textId="7B0D123B" w:rsidR="00AF0FED" w:rsidRDefault="00FA6B0B" w:rsidP="00FA6B0B">
      <w:pPr>
        <w:pStyle w:val="Code"/>
        <w:spacing w:after="0"/>
        <w:ind w:left="57"/>
      </w:pPr>
      <w:r w:rsidRPr="00FA6B0B">
        <w:rPr>
          <w:highlight w:val="yellow"/>
        </w:rPr>
        <w:t xml:space="preserve">    Forms("</w:t>
      </w:r>
      <w:proofErr w:type="spellStart"/>
      <w:r w:rsidRPr="00FA6B0B">
        <w:rPr>
          <w:highlight w:val="yellow"/>
        </w:rPr>
        <w:t>F_Projektliste</w:t>
      </w:r>
      <w:proofErr w:type="spellEnd"/>
      <w:r w:rsidRPr="00FA6B0B">
        <w:rPr>
          <w:highlight w:val="yellow"/>
        </w:rPr>
        <w:t>").Controls("</w:t>
      </w:r>
      <w:proofErr w:type="spellStart"/>
      <w:r w:rsidRPr="00FA6B0B">
        <w:rPr>
          <w:highlight w:val="yellow"/>
        </w:rPr>
        <w:t>UeberblickListe</w:t>
      </w:r>
      <w:proofErr w:type="spellEnd"/>
      <w:r w:rsidRPr="00FA6B0B">
        <w:rPr>
          <w:highlight w:val="yellow"/>
        </w:rPr>
        <w:t xml:space="preserve">").Value = </w:t>
      </w:r>
      <w:proofErr w:type="spellStart"/>
      <w:r w:rsidRPr="00FA6B0B">
        <w:rPr>
          <w:highlight w:val="yellow"/>
        </w:rPr>
        <w:t>TempProjektNr</w:t>
      </w:r>
      <w:proofErr w:type="spellEnd"/>
    </w:p>
    <w:p w14:paraId="607E8734" w14:textId="44E08D3A" w:rsidR="003863BE" w:rsidRDefault="003863BE" w:rsidP="00A244F1">
      <w:pPr>
        <w:pStyle w:val="berschrift1"/>
      </w:pPr>
      <w:r w:rsidRPr="009E3C20">
        <w:lastRenderedPageBreak/>
        <w:t>Änderung</w:t>
      </w:r>
      <w:r>
        <w:t>svorschläge</w:t>
      </w:r>
      <w:bookmarkEnd w:id="17"/>
    </w:p>
    <w:p w14:paraId="18065003" w14:textId="77777777" w:rsidR="003863BE" w:rsidRDefault="003863BE" w:rsidP="003863BE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Featurekandidaten</w:t>
      </w:r>
      <w:proofErr w:type="spellEnd"/>
      <w:r>
        <w:rPr>
          <w:rFonts w:ascii="Calibri" w:hAnsi="Calibri" w:cs="Calibri"/>
          <w:sz w:val="22"/>
          <w:szCs w:val="22"/>
        </w:rPr>
        <w:t>:</w:t>
      </w:r>
    </w:p>
    <w:p w14:paraId="516055B3" w14:textId="59A7C781" w:rsidR="00F67EAF" w:rsidRDefault="00F67EAF" w:rsidP="00F67EAF">
      <w:pPr>
        <w:pStyle w:val="Standard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Files </w:t>
      </w:r>
      <w:r w:rsidR="00CD707D">
        <w:rPr>
          <w:rFonts w:ascii="Calibri" w:hAnsi="Calibri" w:cs="Calibri"/>
          <w:sz w:val="22"/>
          <w:szCs w:val="22"/>
        </w:rPr>
        <w:t xml:space="preserve">kopieren </w:t>
      </w:r>
      <w:r>
        <w:rPr>
          <w:rFonts w:ascii="Calibri" w:hAnsi="Calibri" w:cs="Calibri"/>
          <w:sz w:val="22"/>
          <w:szCs w:val="22"/>
        </w:rPr>
        <w:t>bei den Lieferscheinen</w:t>
      </w:r>
      <w:r w:rsidR="00CD707D">
        <w:rPr>
          <w:rFonts w:ascii="Calibri" w:hAnsi="Calibri" w:cs="Calibri"/>
          <w:sz w:val="22"/>
          <w:szCs w:val="22"/>
        </w:rPr>
        <w:t xml:space="preserve">, bei der Löschung, etc. </w:t>
      </w:r>
    </w:p>
    <w:sectPr w:rsidR="00F67EAF" w:rsidSect="00D211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686CF" w14:textId="77777777" w:rsidR="000E5F60" w:rsidRDefault="000E5F60" w:rsidP="00DC1837">
      <w:r>
        <w:separator/>
      </w:r>
    </w:p>
  </w:endnote>
  <w:endnote w:type="continuationSeparator" w:id="0">
    <w:p w14:paraId="056400AA" w14:textId="77777777" w:rsidR="000E5F60" w:rsidRDefault="000E5F60" w:rsidP="00DC1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458C6" w14:textId="77777777" w:rsidR="00C95023" w:rsidRDefault="00C9502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257690"/>
      <w:docPartObj>
        <w:docPartGallery w:val="Page Numbers (Bottom of Page)"/>
        <w:docPartUnique/>
      </w:docPartObj>
    </w:sdtPr>
    <w:sdtEndPr/>
    <w:sdtContent>
      <w:p w14:paraId="161500B8" w14:textId="77777777" w:rsidR="0068640E" w:rsidRDefault="0068640E">
        <w:pPr>
          <w:pStyle w:val="Fuzeile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D60AA94" wp14:editId="707CB200">
                  <wp:extent cx="5467350" cy="45085"/>
                  <wp:effectExtent l="0" t="9525" r="0" b="2540"/>
                  <wp:docPr id="3" name="Flussdiagramm: Verzweigung 3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du="http://schemas.microsoft.com/office/word/2023/wordml/word16du" xmlns:oel="http://schemas.microsoft.com/office/2019/extlst">
              <w:pict>
                <v:shapetype w14:anchorId="03033D5F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ssdiagramm: Verzweigung 3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3EC94DF6" w14:textId="77777777" w:rsidR="0068640E" w:rsidRDefault="0068640E">
        <w:pPr>
          <w:pStyle w:val="Fuzeil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5039980"/>
      <w:docPartObj>
        <w:docPartGallery w:val="Page Numbers (Bottom of Page)"/>
        <w:docPartUnique/>
      </w:docPartObj>
    </w:sdtPr>
    <w:sdtEndPr/>
    <w:sdtContent>
      <w:p w14:paraId="3C037E1B" w14:textId="77777777" w:rsidR="0068640E" w:rsidRDefault="0068640E">
        <w:pPr>
          <w:pStyle w:val="Fuzeile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7AC599B7" wp14:editId="09A6FB18">
                  <wp:extent cx="5467350" cy="45085"/>
                  <wp:effectExtent l="0" t="9525" r="0" b="2540"/>
                  <wp:docPr id="2" name="Flussdiagramm: Verzweigung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du="http://schemas.microsoft.com/office/word/2023/wordml/word16du" xmlns:oel="http://schemas.microsoft.com/office/2019/extlst">
              <w:pict>
                <v:shapetype w14:anchorId="654F6DD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ssdiagramm: Verzweigung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6D099FE2" w14:textId="77777777" w:rsidR="0068640E" w:rsidRDefault="0068640E">
        <w:pPr>
          <w:pStyle w:val="Fuzeil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478548" w14:textId="77777777" w:rsidR="00DC1837" w:rsidRDefault="00DC183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1D47D" w14:textId="77777777" w:rsidR="000E5F60" w:rsidRDefault="000E5F60" w:rsidP="00DC1837">
      <w:r>
        <w:separator/>
      </w:r>
    </w:p>
  </w:footnote>
  <w:footnote w:type="continuationSeparator" w:id="0">
    <w:p w14:paraId="5EB5DFDC" w14:textId="77777777" w:rsidR="000E5F60" w:rsidRDefault="000E5F60" w:rsidP="00DC18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84E3E" w14:textId="77777777" w:rsidR="00C95023" w:rsidRDefault="00C9502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7F852" w14:textId="23DB37AE" w:rsidR="00364B21" w:rsidRPr="003863BE" w:rsidRDefault="00364B21" w:rsidP="00364B21">
    <w:pPr>
      <w:pStyle w:val="Kopfzeile"/>
      <w:jc w:val="both"/>
      <w:rPr>
        <w:rFonts w:asciiTheme="minorHAnsi" w:hAnsiTheme="minorHAnsi" w:cstheme="minorHAnsi"/>
      </w:rPr>
    </w:pPr>
    <w:r w:rsidRPr="003863BE">
      <w:rPr>
        <w:rFonts w:asciiTheme="minorHAnsi" w:hAnsiTheme="minorHAnsi" w:cstheme="minorHAnsi"/>
      </w:rPr>
      <w:t>Doku</w:t>
    </w:r>
    <w:r w:rsidR="009E3C20" w:rsidRPr="003863BE">
      <w:rPr>
        <w:rFonts w:asciiTheme="minorHAnsi" w:hAnsiTheme="minorHAnsi" w:cstheme="minorHAnsi"/>
      </w:rPr>
      <w:t xml:space="preserve"> </w:t>
    </w:r>
    <w:r w:rsidR="00C95023">
      <w:rPr>
        <w:rFonts w:asciiTheme="minorHAnsi" w:hAnsiTheme="minorHAnsi" w:cstheme="minorHAnsi"/>
      </w:rPr>
      <w:t>Proti4n</w:t>
    </w:r>
    <w:r w:rsidRPr="003863BE">
      <w:rPr>
        <w:rFonts w:asciiTheme="minorHAnsi" w:hAnsiTheme="minorHAnsi" w:cstheme="minorHAnsi"/>
      </w:rPr>
      <w:tab/>
    </w:r>
    <w:r w:rsidRPr="003863BE">
      <w:rPr>
        <w:rFonts w:asciiTheme="minorHAnsi" w:hAnsiTheme="minorHAnsi" w:cstheme="minorHAnsi"/>
      </w:rPr>
      <w:tab/>
    </w:r>
    <w:r w:rsidR="00F65BE8">
      <w:rPr>
        <w:noProof/>
      </w:rPr>
      <w:drawing>
        <wp:inline distT="0" distB="0" distL="0" distR="0" wp14:anchorId="09FD0D82" wp14:editId="765E89D9">
          <wp:extent cx="781050" cy="239049"/>
          <wp:effectExtent l="0" t="0" r="0" b="8890"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067" cy="244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D5ABB" w14:textId="77777777" w:rsidR="00C95023" w:rsidRDefault="00C9502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564"/>
    <w:multiLevelType w:val="hybridMultilevel"/>
    <w:tmpl w:val="A7E0C4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AB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D2143F"/>
    <w:multiLevelType w:val="hybridMultilevel"/>
    <w:tmpl w:val="6D4EDC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120B2"/>
    <w:multiLevelType w:val="hybridMultilevel"/>
    <w:tmpl w:val="1280FC6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A5DB0"/>
    <w:multiLevelType w:val="hybridMultilevel"/>
    <w:tmpl w:val="FCB2CBC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D6E7B"/>
    <w:multiLevelType w:val="hybridMultilevel"/>
    <w:tmpl w:val="B13487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95B4F"/>
    <w:multiLevelType w:val="multilevel"/>
    <w:tmpl w:val="AACCE860"/>
    <w:lvl w:ilvl="0">
      <w:start w:val="1"/>
      <w:numFmt w:val="decimal"/>
      <w:pStyle w:val="berschrift1"/>
      <w:lvlText w:val="%1.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CD3138F"/>
    <w:multiLevelType w:val="multilevel"/>
    <w:tmpl w:val="F5AA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A084E"/>
    <w:multiLevelType w:val="hybridMultilevel"/>
    <w:tmpl w:val="819A5B3C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460C65"/>
    <w:multiLevelType w:val="hybridMultilevel"/>
    <w:tmpl w:val="5E4285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A74A2"/>
    <w:multiLevelType w:val="hybridMultilevel"/>
    <w:tmpl w:val="713688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344B2E"/>
    <w:multiLevelType w:val="multilevel"/>
    <w:tmpl w:val="5E488E9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1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50C3EB1"/>
    <w:multiLevelType w:val="hybridMultilevel"/>
    <w:tmpl w:val="C082F1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6C0213"/>
    <w:multiLevelType w:val="multilevel"/>
    <w:tmpl w:val="D84C6FA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BA2C75"/>
    <w:multiLevelType w:val="hybridMultilevel"/>
    <w:tmpl w:val="820C6BDA"/>
    <w:lvl w:ilvl="0" w:tplc="A35ED7E2">
      <w:start w:val="1"/>
      <w:numFmt w:val="decimal"/>
      <w:pStyle w:val="Formatvorlage1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611B96"/>
    <w:multiLevelType w:val="hybridMultilevel"/>
    <w:tmpl w:val="F47282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9"/>
  </w:num>
  <w:num w:numId="4">
    <w:abstractNumId w:val="1"/>
  </w:num>
  <w:num w:numId="5">
    <w:abstractNumId w:val="5"/>
  </w:num>
  <w:num w:numId="6">
    <w:abstractNumId w:val="10"/>
  </w:num>
  <w:num w:numId="7">
    <w:abstractNumId w:val="15"/>
  </w:num>
  <w:num w:numId="8">
    <w:abstractNumId w:val="7"/>
  </w:num>
  <w:num w:numId="9">
    <w:abstractNumId w:val="12"/>
  </w:num>
  <w:num w:numId="10">
    <w:abstractNumId w:val="2"/>
  </w:num>
  <w:num w:numId="11">
    <w:abstractNumId w:val="13"/>
  </w:num>
  <w:num w:numId="12">
    <w:abstractNumId w:val="3"/>
  </w:num>
  <w:num w:numId="13">
    <w:abstractNumId w:val="4"/>
  </w:num>
  <w:num w:numId="14">
    <w:abstractNumId w:val="0"/>
  </w:num>
  <w:num w:numId="15">
    <w:abstractNumId w:val="13"/>
  </w:num>
  <w:num w:numId="16">
    <w:abstractNumId w:val="8"/>
  </w:num>
  <w:num w:numId="17">
    <w:abstractNumId w:val="11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</w:num>
  <w:num w:numId="20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F8"/>
    <w:rsid w:val="0002369B"/>
    <w:rsid w:val="0005196B"/>
    <w:rsid w:val="00062034"/>
    <w:rsid w:val="00070350"/>
    <w:rsid w:val="00090F5E"/>
    <w:rsid w:val="00092133"/>
    <w:rsid w:val="000A67A0"/>
    <w:rsid w:val="000E5F60"/>
    <w:rsid w:val="00113E5E"/>
    <w:rsid w:val="00114C75"/>
    <w:rsid w:val="00115612"/>
    <w:rsid w:val="00115D7D"/>
    <w:rsid w:val="001162EE"/>
    <w:rsid w:val="00116987"/>
    <w:rsid w:val="00147B8A"/>
    <w:rsid w:val="00166126"/>
    <w:rsid w:val="0017624B"/>
    <w:rsid w:val="00191EC0"/>
    <w:rsid w:val="001B387A"/>
    <w:rsid w:val="001B6E44"/>
    <w:rsid w:val="001E6626"/>
    <w:rsid w:val="00213FA6"/>
    <w:rsid w:val="00215D08"/>
    <w:rsid w:val="00216AD3"/>
    <w:rsid w:val="00233FDD"/>
    <w:rsid w:val="00241C7B"/>
    <w:rsid w:val="00312CCD"/>
    <w:rsid w:val="003201FC"/>
    <w:rsid w:val="00331D6B"/>
    <w:rsid w:val="00337F43"/>
    <w:rsid w:val="00341028"/>
    <w:rsid w:val="0034286E"/>
    <w:rsid w:val="00364B21"/>
    <w:rsid w:val="00365FA0"/>
    <w:rsid w:val="0037229C"/>
    <w:rsid w:val="00372F42"/>
    <w:rsid w:val="00373E2D"/>
    <w:rsid w:val="003751DB"/>
    <w:rsid w:val="003863BE"/>
    <w:rsid w:val="00386838"/>
    <w:rsid w:val="003A4891"/>
    <w:rsid w:val="003A5F9E"/>
    <w:rsid w:val="003B094C"/>
    <w:rsid w:val="003B0E5F"/>
    <w:rsid w:val="003B4E6F"/>
    <w:rsid w:val="003C68AF"/>
    <w:rsid w:val="003D3B77"/>
    <w:rsid w:val="003F0C96"/>
    <w:rsid w:val="003F3AE1"/>
    <w:rsid w:val="004317BB"/>
    <w:rsid w:val="00432BB0"/>
    <w:rsid w:val="00434201"/>
    <w:rsid w:val="0046106C"/>
    <w:rsid w:val="004642D2"/>
    <w:rsid w:val="00467062"/>
    <w:rsid w:val="004B062D"/>
    <w:rsid w:val="004B4390"/>
    <w:rsid w:val="004B5D15"/>
    <w:rsid w:val="004D71E5"/>
    <w:rsid w:val="004E188A"/>
    <w:rsid w:val="004F67A5"/>
    <w:rsid w:val="004F7273"/>
    <w:rsid w:val="00500426"/>
    <w:rsid w:val="00527265"/>
    <w:rsid w:val="005312BC"/>
    <w:rsid w:val="00555662"/>
    <w:rsid w:val="00561678"/>
    <w:rsid w:val="00563890"/>
    <w:rsid w:val="005749F3"/>
    <w:rsid w:val="005759D8"/>
    <w:rsid w:val="0057794F"/>
    <w:rsid w:val="005830C9"/>
    <w:rsid w:val="00586188"/>
    <w:rsid w:val="00590259"/>
    <w:rsid w:val="00592A5E"/>
    <w:rsid w:val="005A6F2D"/>
    <w:rsid w:val="005B5452"/>
    <w:rsid w:val="005D10BE"/>
    <w:rsid w:val="005E697D"/>
    <w:rsid w:val="006035D2"/>
    <w:rsid w:val="00613047"/>
    <w:rsid w:val="00632C0F"/>
    <w:rsid w:val="006531D0"/>
    <w:rsid w:val="00654889"/>
    <w:rsid w:val="006605B3"/>
    <w:rsid w:val="00663FAA"/>
    <w:rsid w:val="00673006"/>
    <w:rsid w:val="006759CF"/>
    <w:rsid w:val="0068106E"/>
    <w:rsid w:val="00681A43"/>
    <w:rsid w:val="00681EE0"/>
    <w:rsid w:val="00685189"/>
    <w:rsid w:val="0068640E"/>
    <w:rsid w:val="006903F0"/>
    <w:rsid w:val="006A18DD"/>
    <w:rsid w:val="006A2F66"/>
    <w:rsid w:val="006C0E77"/>
    <w:rsid w:val="006F1178"/>
    <w:rsid w:val="00705497"/>
    <w:rsid w:val="00726534"/>
    <w:rsid w:val="007274C4"/>
    <w:rsid w:val="007428C0"/>
    <w:rsid w:val="0075216A"/>
    <w:rsid w:val="00756A58"/>
    <w:rsid w:val="007573E8"/>
    <w:rsid w:val="007575D4"/>
    <w:rsid w:val="00766184"/>
    <w:rsid w:val="0078357D"/>
    <w:rsid w:val="007F163C"/>
    <w:rsid w:val="007F2317"/>
    <w:rsid w:val="00802E47"/>
    <w:rsid w:val="0080475C"/>
    <w:rsid w:val="00806DA7"/>
    <w:rsid w:val="00807AFF"/>
    <w:rsid w:val="00845912"/>
    <w:rsid w:val="00850DAF"/>
    <w:rsid w:val="00852817"/>
    <w:rsid w:val="00853796"/>
    <w:rsid w:val="0087485D"/>
    <w:rsid w:val="00895E31"/>
    <w:rsid w:val="008A1B92"/>
    <w:rsid w:val="008A2A22"/>
    <w:rsid w:val="008B0C41"/>
    <w:rsid w:val="008C0F8F"/>
    <w:rsid w:val="008D2A87"/>
    <w:rsid w:val="008F540D"/>
    <w:rsid w:val="008F6112"/>
    <w:rsid w:val="00900B08"/>
    <w:rsid w:val="00900C83"/>
    <w:rsid w:val="00910AB4"/>
    <w:rsid w:val="00920468"/>
    <w:rsid w:val="00933BA9"/>
    <w:rsid w:val="009340C8"/>
    <w:rsid w:val="009351C8"/>
    <w:rsid w:val="0094295E"/>
    <w:rsid w:val="009549CE"/>
    <w:rsid w:val="009555F8"/>
    <w:rsid w:val="009734B4"/>
    <w:rsid w:val="0099529D"/>
    <w:rsid w:val="009A0FEC"/>
    <w:rsid w:val="009E3C20"/>
    <w:rsid w:val="009E7659"/>
    <w:rsid w:val="009F0129"/>
    <w:rsid w:val="009F25FF"/>
    <w:rsid w:val="00A0031C"/>
    <w:rsid w:val="00A244F1"/>
    <w:rsid w:val="00A37D21"/>
    <w:rsid w:val="00A45470"/>
    <w:rsid w:val="00A47147"/>
    <w:rsid w:val="00A639C0"/>
    <w:rsid w:val="00A72F48"/>
    <w:rsid w:val="00A764EE"/>
    <w:rsid w:val="00A77ADF"/>
    <w:rsid w:val="00A82A54"/>
    <w:rsid w:val="00A90515"/>
    <w:rsid w:val="00A97183"/>
    <w:rsid w:val="00AD5C2B"/>
    <w:rsid w:val="00AE3C55"/>
    <w:rsid w:val="00AF0678"/>
    <w:rsid w:val="00AF0FED"/>
    <w:rsid w:val="00B03701"/>
    <w:rsid w:val="00B15392"/>
    <w:rsid w:val="00B3722B"/>
    <w:rsid w:val="00B475EA"/>
    <w:rsid w:val="00B510DD"/>
    <w:rsid w:val="00B57E9D"/>
    <w:rsid w:val="00B643EE"/>
    <w:rsid w:val="00B65754"/>
    <w:rsid w:val="00B81D1D"/>
    <w:rsid w:val="00B922B3"/>
    <w:rsid w:val="00B965F6"/>
    <w:rsid w:val="00BC2A9B"/>
    <w:rsid w:val="00BD2CB0"/>
    <w:rsid w:val="00C0100B"/>
    <w:rsid w:val="00C03CA9"/>
    <w:rsid w:val="00C32220"/>
    <w:rsid w:val="00C352E6"/>
    <w:rsid w:val="00C3575C"/>
    <w:rsid w:val="00C550FF"/>
    <w:rsid w:val="00C5679F"/>
    <w:rsid w:val="00C6437C"/>
    <w:rsid w:val="00C95023"/>
    <w:rsid w:val="00CA29D9"/>
    <w:rsid w:val="00CA5D9C"/>
    <w:rsid w:val="00CA7DC0"/>
    <w:rsid w:val="00CB5DF4"/>
    <w:rsid w:val="00CB6F90"/>
    <w:rsid w:val="00CC1ECE"/>
    <w:rsid w:val="00CC201D"/>
    <w:rsid w:val="00CD033B"/>
    <w:rsid w:val="00CD0925"/>
    <w:rsid w:val="00CD69E4"/>
    <w:rsid w:val="00CD707D"/>
    <w:rsid w:val="00D149D5"/>
    <w:rsid w:val="00D17C67"/>
    <w:rsid w:val="00D2117D"/>
    <w:rsid w:val="00D37FA3"/>
    <w:rsid w:val="00D406B7"/>
    <w:rsid w:val="00DA7A31"/>
    <w:rsid w:val="00DC1837"/>
    <w:rsid w:val="00DD1FFD"/>
    <w:rsid w:val="00DD2E7C"/>
    <w:rsid w:val="00DD5152"/>
    <w:rsid w:val="00DF28FA"/>
    <w:rsid w:val="00E04AA1"/>
    <w:rsid w:val="00E25B67"/>
    <w:rsid w:val="00E66EDD"/>
    <w:rsid w:val="00E736A1"/>
    <w:rsid w:val="00E806DD"/>
    <w:rsid w:val="00E81527"/>
    <w:rsid w:val="00E815A6"/>
    <w:rsid w:val="00E85CA1"/>
    <w:rsid w:val="00E85F1E"/>
    <w:rsid w:val="00E974A2"/>
    <w:rsid w:val="00EC6FD3"/>
    <w:rsid w:val="00EE6F93"/>
    <w:rsid w:val="00EF21F4"/>
    <w:rsid w:val="00F005F9"/>
    <w:rsid w:val="00F05405"/>
    <w:rsid w:val="00F068B2"/>
    <w:rsid w:val="00F16C87"/>
    <w:rsid w:val="00F461F9"/>
    <w:rsid w:val="00F563FA"/>
    <w:rsid w:val="00F65BE8"/>
    <w:rsid w:val="00F67EAF"/>
    <w:rsid w:val="00F74312"/>
    <w:rsid w:val="00F8126B"/>
    <w:rsid w:val="00F827DB"/>
    <w:rsid w:val="00F91348"/>
    <w:rsid w:val="00FA096B"/>
    <w:rsid w:val="00FA6B0B"/>
    <w:rsid w:val="00FB188D"/>
    <w:rsid w:val="00FB6DF9"/>
    <w:rsid w:val="00FF4FF8"/>
    <w:rsid w:val="00FF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928BC4"/>
  <w15:chartTrackingRefBased/>
  <w15:docId w15:val="{1F518A05-CF4F-40DE-97E4-56FDFA2E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8126B"/>
    <w:pPr>
      <w:spacing w:after="0" w:line="240" w:lineRule="auto"/>
    </w:pPr>
    <w:rPr>
      <w:rFonts w:asciiTheme="majorHAnsi" w:eastAsia="Times New Roman" w:hAnsiTheme="majorHAnsi" w:cs="Times New Roman"/>
      <w:sz w:val="24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244F1"/>
    <w:pPr>
      <w:keepNext/>
      <w:keepLines/>
      <w:numPr>
        <w:numId w:val="20"/>
      </w:numPr>
      <w:spacing w:before="240" w:after="240"/>
      <w:outlineLvl w:val="0"/>
    </w:pPr>
    <w:rPr>
      <w:rFonts w:eastAsiaTheme="majorEastAsia" w:cstheme="majorBidi"/>
      <w:b/>
      <w:color w:val="C00000"/>
      <w:sz w:val="36"/>
      <w:szCs w:val="36"/>
    </w:rPr>
  </w:style>
  <w:style w:type="paragraph" w:styleId="berschrift2">
    <w:name w:val="heading 2"/>
    <w:basedOn w:val="Listenabsatz"/>
    <w:next w:val="Standard"/>
    <w:link w:val="berschrift2Zchn"/>
    <w:autoRedefine/>
    <w:uiPriority w:val="9"/>
    <w:unhideWhenUsed/>
    <w:qFormat/>
    <w:rsid w:val="004642D2"/>
    <w:pPr>
      <w:numPr>
        <w:ilvl w:val="1"/>
        <w:numId w:val="20"/>
      </w:numPr>
      <w:spacing w:before="120" w:after="120"/>
      <w:outlineLvl w:val="1"/>
    </w:pPr>
    <w:rPr>
      <w:color w:val="C00000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563890"/>
    <w:pPr>
      <w:numPr>
        <w:ilvl w:val="2"/>
        <w:numId w:val="2"/>
      </w:numPr>
      <w:ind w:left="1134" w:hanging="708"/>
      <w:outlineLvl w:val="2"/>
    </w:pPr>
    <w:rPr>
      <w:color w:val="C0000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63890"/>
    <w:pPr>
      <w:keepNext/>
      <w:keepLines/>
      <w:numPr>
        <w:ilvl w:val="3"/>
        <w:numId w:val="2"/>
      </w:numPr>
      <w:spacing w:before="40"/>
      <w:outlineLvl w:val="3"/>
    </w:pPr>
    <w:rPr>
      <w:rFonts w:eastAsiaTheme="majorEastAsia" w:cstheme="majorBidi"/>
      <w:i/>
      <w:iCs/>
      <w:color w:val="C00000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563890"/>
    <w:pPr>
      <w:keepNext/>
      <w:keepLines/>
      <w:numPr>
        <w:ilvl w:val="4"/>
        <w:numId w:val="2"/>
      </w:numPr>
      <w:spacing w:before="40"/>
      <w:outlineLvl w:val="4"/>
    </w:pPr>
    <w:rPr>
      <w:rFonts w:eastAsiaTheme="majorEastAsia" w:cstheme="majorBidi"/>
      <w:color w:val="C00000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5830C9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5830C9"/>
    <w:pPr>
      <w:keepNext/>
      <w:keepLines/>
      <w:numPr>
        <w:ilvl w:val="6"/>
        <w:numId w:val="2"/>
      </w:numPr>
      <w:spacing w:before="40"/>
      <w:outlineLvl w:val="6"/>
    </w:pPr>
    <w:rPr>
      <w:rFonts w:eastAsiaTheme="majorEastAsia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rsid w:val="005830C9"/>
    <w:pPr>
      <w:keepNext/>
      <w:keepLines/>
      <w:numPr>
        <w:ilvl w:val="7"/>
        <w:numId w:val="2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30C9"/>
    <w:pPr>
      <w:keepNext/>
      <w:keepLines/>
      <w:numPr>
        <w:ilvl w:val="8"/>
        <w:numId w:val="2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4642D2"/>
    <w:pPr>
      <w:contextualSpacing/>
      <w:jc w:val="center"/>
    </w:pPr>
    <w:rPr>
      <w:rFonts w:eastAsiaTheme="majorEastAsia" w:cstheme="majorBidi"/>
      <w:b/>
      <w:color w:val="C00000"/>
      <w:spacing w:val="-10"/>
      <w:kern w:val="28"/>
      <w:sz w:val="9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42D2"/>
    <w:rPr>
      <w:rFonts w:asciiTheme="majorHAnsi" w:eastAsiaTheme="majorEastAsia" w:hAnsiTheme="majorHAnsi" w:cstheme="majorBidi"/>
      <w:b/>
      <w:color w:val="C00000"/>
      <w:spacing w:val="-10"/>
      <w:kern w:val="28"/>
      <w:sz w:val="96"/>
      <w:szCs w:val="56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244F1"/>
    <w:rPr>
      <w:rFonts w:asciiTheme="majorHAnsi" w:eastAsiaTheme="majorEastAsia" w:hAnsiTheme="majorHAnsi" w:cstheme="majorBidi"/>
      <w:b/>
      <w:color w:val="C00000"/>
      <w:sz w:val="36"/>
      <w:szCs w:val="36"/>
      <w:lang w:eastAsia="de-DE"/>
    </w:rPr>
  </w:style>
  <w:style w:type="character" w:styleId="Fett">
    <w:name w:val="Strong"/>
    <w:basedOn w:val="Absatz-Standardschriftart"/>
    <w:uiPriority w:val="22"/>
    <w:qFormat/>
    <w:rsid w:val="003863BE"/>
    <w:rPr>
      <w:rFonts w:asciiTheme="majorHAnsi" w:hAnsiTheme="majorHAnsi"/>
      <w:b/>
      <w:bCs/>
      <w:sz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642D2"/>
    <w:rPr>
      <w:rFonts w:eastAsia="Times New Roman" w:cs="Times New Roman"/>
      <w:color w:val="C00000"/>
      <w:sz w:val="28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3863BE"/>
    <w:pPr>
      <w:ind w:left="720"/>
      <w:contextualSpacing/>
    </w:pPr>
    <w:rPr>
      <w:rFonts w:asciiTheme="minorHAnsi" w:hAnsiTheme="minorHAnsi"/>
    </w:rPr>
  </w:style>
  <w:style w:type="character" w:styleId="IntensiveHervorhebung">
    <w:name w:val="Intense Emphasis"/>
    <w:basedOn w:val="Fett"/>
    <w:uiPriority w:val="21"/>
    <w:qFormat/>
    <w:rsid w:val="00F91348"/>
    <w:rPr>
      <w:rFonts w:asciiTheme="majorHAnsi" w:hAnsiTheme="majorHAnsi"/>
      <w:b/>
      <w:bCs/>
      <w:color w:val="000000" w:themeColor="text1"/>
      <w:sz w:val="32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0C4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0C41"/>
    <w:rPr>
      <w:i/>
      <w:iCs/>
      <w:color w:val="404040" w:themeColor="text1" w:themeTint="BF"/>
    </w:rPr>
  </w:style>
  <w:style w:type="character" w:styleId="Hyperlink">
    <w:name w:val="Hyperlink"/>
    <w:basedOn w:val="Absatz-Standardschriftart"/>
    <w:uiPriority w:val="99"/>
    <w:unhideWhenUsed/>
    <w:rsid w:val="005E697D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unhideWhenUsed/>
    <w:rsid w:val="003863BE"/>
    <w:pPr>
      <w:tabs>
        <w:tab w:val="left" w:pos="440"/>
        <w:tab w:val="right" w:leader="dot" w:pos="9062"/>
      </w:tabs>
      <w:spacing w:after="100"/>
    </w:pPr>
    <w:rPr>
      <w:rFonts w:cstheme="majorHAnsi"/>
      <w:noProof/>
    </w:rPr>
  </w:style>
  <w:style w:type="paragraph" w:customStyle="1" w:styleId="Formatvorlage1">
    <w:name w:val="Formatvorlage1"/>
    <w:basedOn w:val="berschrift1"/>
    <w:link w:val="Formatvorlage1Zchn"/>
    <w:qFormat/>
    <w:rsid w:val="00756A58"/>
    <w:pPr>
      <w:numPr>
        <w:numId w:val="1"/>
      </w:numPr>
    </w:pPr>
    <w:rPr>
      <w:b w:val="0"/>
    </w:rPr>
  </w:style>
  <w:style w:type="paragraph" w:styleId="Kopfzeile">
    <w:name w:val="header"/>
    <w:basedOn w:val="Standard"/>
    <w:link w:val="KopfzeileZchn"/>
    <w:uiPriority w:val="99"/>
    <w:unhideWhenUsed/>
    <w:rsid w:val="00DC1837"/>
    <w:pPr>
      <w:tabs>
        <w:tab w:val="center" w:pos="4536"/>
        <w:tab w:val="right" w:pos="9072"/>
      </w:tabs>
    </w:pPr>
  </w:style>
  <w:style w:type="character" w:customStyle="1" w:styleId="Formatvorlage1Zchn">
    <w:name w:val="Formatvorlage1 Zchn"/>
    <w:basedOn w:val="berschrift1Zchn"/>
    <w:link w:val="Formatvorlage1"/>
    <w:rsid w:val="00756A58"/>
    <w:rPr>
      <w:rFonts w:asciiTheme="majorHAnsi" w:eastAsiaTheme="majorEastAsia" w:hAnsiTheme="majorHAnsi" w:cstheme="majorBidi"/>
      <w:b w:val="0"/>
      <w:color w:val="538135" w:themeColor="accent6" w:themeShade="BF"/>
      <w:sz w:val="36"/>
      <w:szCs w:val="36"/>
      <w:lang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DC1837"/>
  </w:style>
  <w:style w:type="paragraph" w:styleId="Fuzeile">
    <w:name w:val="footer"/>
    <w:basedOn w:val="Standard"/>
    <w:link w:val="FuzeileZchn"/>
    <w:uiPriority w:val="99"/>
    <w:unhideWhenUsed/>
    <w:rsid w:val="00DC183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C1837"/>
  </w:style>
  <w:style w:type="paragraph" w:styleId="StandardWeb">
    <w:name w:val="Normal (Web)"/>
    <w:basedOn w:val="Standard"/>
    <w:uiPriority w:val="99"/>
    <w:semiHidden/>
    <w:unhideWhenUsed/>
    <w:rsid w:val="001B6E44"/>
    <w:pPr>
      <w:spacing w:before="100" w:beforeAutospacing="1" w:after="100" w:afterAutospacing="1"/>
    </w:pPr>
    <w:rPr>
      <w:rFonts w:ascii="Times New Roman" w:hAnsi="Times New Roma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D2E7C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DD2E7C"/>
    <w:rPr>
      <w:color w:val="954F72" w:themeColor="followedHyperlink"/>
      <w:u w:val="single"/>
    </w:rPr>
  </w:style>
  <w:style w:type="character" w:styleId="SchwacheHervorhebung">
    <w:name w:val="Subtle Emphasis"/>
    <w:basedOn w:val="IntensiveHervorhebung"/>
    <w:uiPriority w:val="19"/>
    <w:qFormat/>
    <w:rsid w:val="00373E2D"/>
    <w:rPr>
      <w:rFonts w:asciiTheme="majorHAnsi" w:hAnsiTheme="majorHAnsi" w:cstheme="majorHAnsi"/>
      <w:b w:val="0"/>
      <w:bCs/>
      <w:color w:val="000000" w:themeColor="text1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386838"/>
    <w:pPr>
      <w:outlineLvl w:val="9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63890"/>
    <w:rPr>
      <w:rFonts w:eastAsia="Times New Roman" w:cs="Times New Roman"/>
      <w:color w:val="C00000"/>
      <w:sz w:val="24"/>
      <w:szCs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63890"/>
    <w:rPr>
      <w:rFonts w:asciiTheme="majorHAnsi" w:eastAsiaTheme="majorEastAsia" w:hAnsiTheme="majorHAnsi" w:cstheme="majorBidi"/>
      <w:i/>
      <w:iCs/>
      <w:color w:val="C00000"/>
      <w:sz w:val="24"/>
      <w:szCs w:val="24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63890"/>
    <w:rPr>
      <w:rFonts w:asciiTheme="majorHAnsi" w:eastAsiaTheme="majorEastAsia" w:hAnsiTheme="majorHAnsi" w:cstheme="majorBidi"/>
      <w:color w:val="C00000"/>
      <w:sz w:val="24"/>
      <w:szCs w:val="24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5830C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5830C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30C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30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Verzeichnis2">
    <w:name w:val="toc 2"/>
    <w:basedOn w:val="Standard"/>
    <w:next w:val="Standard"/>
    <w:autoRedefine/>
    <w:uiPriority w:val="39"/>
    <w:unhideWhenUsed/>
    <w:rsid w:val="00C32220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C32220"/>
    <w:pPr>
      <w:spacing w:after="100"/>
      <w:ind w:left="440"/>
    </w:pPr>
  </w:style>
  <w:style w:type="paragraph" w:customStyle="1" w:styleId="Code">
    <w:name w:val="Code"/>
    <w:basedOn w:val="Standard"/>
    <w:link w:val="CodeZchn"/>
    <w:qFormat/>
    <w:rsid w:val="00561678"/>
    <w:pPr>
      <w:spacing w:after="160" w:line="259" w:lineRule="auto"/>
    </w:pPr>
    <w:rPr>
      <w:rFonts w:ascii="Courier New" w:eastAsiaTheme="minorHAnsi" w:hAnsi="Courier New" w:cs="Courier New"/>
      <w:sz w:val="20"/>
      <w:szCs w:val="20"/>
      <w:lang w:eastAsia="en-US"/>
    </w:rPr>
  </w:style>
  <w:style w:type="character" w:customStyle="1" w:styleId="CodeZchn">
    <w:name w:val="Code Zchn"/>
    <w:basedOn w:val="Absatz-Standardschriftart"/>
    <w:link w:val="Code"/>
    <w:rsid w:val="00561678"/>
    <w:rPr>
      <w:rFonts w:ascii="Courier New" w:hAnsi="Courier New" w:cs="Courier New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BC2A9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8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oma\DS-derasys\derasys_GF\EDV\_Dokumentation\Doku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9A9EE-D4CC-48EC-A7A3-F77C729A8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 Vorlage</Template>
  <TotalTime>0</TotalTime>
  <Pages>4</Pages>
  <Words>689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Schilbach</dc:creator>
  <cp:keywords/>
  <dc:description/>
  <cp:lastModifiedBy>Thomas Schilbach</cp:lastModifiedBy>
  <cp:revision>21</cp:revision>
  <dcterms:created xsi:type="dcterms:W3CDTF">2024-02-14T16:18:00Z</dcterms:created>
  <dcterms:modified xsi:type="dcterms:W3CDTF">2024-03-05T15:43:00Z</dcterms:modified>
</cp:coreProperties>
</file>